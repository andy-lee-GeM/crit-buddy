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120" w:type="dxa"/>
          <w:left w:w="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9D2505" w:rsidRPr="00CE414A" w14:paraId="3614DFEC" w14:textId="77777777" w:rsidTr="005D7FA3">
        <w:trPr>
          <w:trHeight w:val="303"/>
        </w:trPr>
        <w:tc>
          <w:tcPr>
            <w:tcW w:w="9350" w:type="dxa"/>
            <w:tcBorders>
              <w:top w:val="thickThinSmallGap" w:sz="24" w:space="0" w:color="767171" w:themeColor="background2" w:themeShade="80"/>
            </w:tcBorders>
            <w:vAlign w:val="center"/>
          </w:tcPr>
          <w:p w14:paraId="167588FC" w14:textId="77777777" w:rsidR="009D2505" w:rsidRPr="00CE414A" w:rsidRDefault="009D2505" w:rsidP="005D7FA3">
            <w:pPr>
              <w:pStyle w:val="GMzcvrcatagory"/>
            </w:pPr>
            <w:bookmarkStart w:id="0" w:name="_Hlk200447646"/>
            <w:bookmarkStart w:id="1" w:name="_Hlk184640637"/>
            <w:r w:rsidRPr="006453CE">
              <w:t>Calculation</w:t>
            </w:r>
          </w:p>
        </w:tc>
      </w:tr>
      <w:tr w:rsidR="009D2505" w:rsidRPr="00F37CB8" w14:paraId="63A60D45" w14:textId="77777777" w:rsidTr="005D7FA3">
        <w:trPr>
          <w:trHeight w:val="2175"/>
        </w:trPr>
        <w:tc>
          <w:tcPr>
            <w:tcW w:w="9350" w:type="dxa"/>
            <w:tcBorders>
              <w:bottom w:val="thinThickSmallGap" w:sz="24" w:space="0" w:color="767171" w:themeColor="background2" w:themeShade="80"/>
            </w:tcBorders>
            <w:vAlign w:val="center"/>
          </w:tcPr>
          <w:p w14:paraId="59DF394C" w14:textId="77777777" w:rsidR="009D2505" w:rsidRDefault="009D2505" w:rsidP="005D7FA3">
            <w:pPr>
              <w:pStyle w:val="GMzcvrtitle"/>
            </w:pPr>
            <w:r>
              <w:t>Title</w:t>
            </w:r>
          </w:p>
        </w:tc>
      </w:tr>
      <w:tr w:rsidR="009D2505" w:rsidRPr="00F37CB8" w14:paraId="7063E506" w14:textId="77777777" w:rsidTr="005D7FA3">
        <w:tc>
          <w:tcPr>
            <w:tcW w:w="9350" w:type="dxa"/>
            <w:tcBorders>
              <w:top w:val="thinThickSmallGap" w:sz="24" w:space="0" w:color="767171" w:themeColor="background2" w:themeShade="80"/>
              <w:bottom w:val="nil"/>
            </w:tcBorders>
          </w:tcPr>
          <w:p w14:paraId="74580926" w14:textId="77777777" w:rsidR="009D2505" w:rsidRPr="002B0E1C" w:rsidRDefault="009D2505" w:rsidP="005D7FA3">
            <w:pPr>
              <w:pStyle w:val="GMzcvrmedcenter"/>
            </w:pPr>
            <w:r>
              <w:t xml:space="preserve">Number </w:t>
            </w:r>
            <w:r w:rsidRPr="002B0E1C">
              <w:t>| Revision:</w:t>
            </w:r>
            <w:r>
              <w:t xml:space="preserve"> 0</w:t>
            </w:r>
          </w:p>
        </w:tc>
      </w:tr>
      <w:tr w:rsidR="009D2505" w:rsidRPr="00F37CB8" w14:paraId="542B91A1" w14:textId="77777777" w:rsidTr="005D7FA3">
        <w:tc>
          <w:tcPr>
            <w:tcW w:w="9350" w:type="dxa"/>
            <w:tcBorders>
              <w:top w:val="nil"/>
            </w:tcBorders>
          </w:tcPr>
          <w:p w14:paraId="4355F883" w14:textId="77777777" w:rsidR="009D2505" w:rsidRPr="00F37CB8" w:rsidRDefault="009D2505" w:rsidP="005D7FA3">
            <w:pPr>
              <w:pStyle w:val="GMzcvrmedcenter"/>
            </w:pPr>
            <w:r>
              <w:t>Effective Date:</w:t>
            </w:r>
          </w:p>
        </w:tc>
      </w:tr>
      <w:tr w:rsidR="009D2505" w14:paraId="665B96DD" w14:textId="77777777" w:rsidTr="005D7FA3">
        <w:trPr>
          <w:trHeight w:val="1440"/>
        </w:trPr>
        <w:tc>
          <w:tcPr>
            <w:tcW w:w="9350" w:type="dxa"/>
            <w:vAlign w:val="center"/>
          </w:tcPr>
          <w:p w14:paraId="267EB7BD" w14:textId="77777777" w:rsidR="009D2505" w:rsidRDefault="009D2505" w:rsidP="005D7FA3">
            <w:pPr>
              <w:pStyle w:val="GMzcvrmedcenter"/>
            </w:pPr>
            <w:r>
              <w:rPr>
                <w:noProof/>
              </w:rPr>
              <w:drawing>
                <wp:inline distT="0" distB="0" distL="0" distR="0" wp14:anchorId="09AE30BA" wp14:editId="7A8FF6D4">
                  <wp:extent cx="4100513" cy="519574"/>
                  <wp:effectExtent l="0" t="0" r="0" b="0"/>
                  <wp:docPr id="1927607768" name="Picture 1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607768" name="Picture 1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055" cy="535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62B787E1" w14:textId="77777777" w:rsidR="009D2505" w:rsidRDefault="009D2505" w:rsidP="009D2505"/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5490"/>
        <w:gridCol w:w="270"/>
        <w:gridCol w:w="2155"/>
      </w:tblGrid>
      <w:tr w:rsidR="009D2505" w:rsidRPr="000C3958" w14:paraId="6C5FC175" w14:textId="77777777" w:rsidTr="005D7FA3">
        <w:trPr>
          <w:trHeight w:val="1080"/>
        </w:trPr>
        <w:tc>
          <w:tcPr>
            <w:tcW w:w="1435" w:type="dxa"/>
            <w:vAlign w:val="bottom"/>
          </w:tcPr>
          <w:p w14:paraId="35E4BCA6" w14:textId="77777777" w:rsidR="009D2505" w:rsidRPr="000C3958" w:rsidRDefault="009D2505" w:rsidP="005D7FA3">
            <w:pPr>
              <w:pStyle w:val="GMzcvrinfosmall"/>
            </w:pPr>
            <w:r>
              <w:t>Prepared</w:t>
            </w:r>
            <w:r w:rsidRPr="000C3958">
              <w:t xml:space="preserve"> by:</w:t>
            </w:r>
          </w:p>
        </w:tc>
        <w:tc>
          <w:tcPr>
            <w:tcW w:w="5490" w:type="dxa"/>
            <w:tcBorders>
              <w:bottom w:val="single" w:sz="8" w:space="0" w:color="auto"/>
            </w:tcBorders>
            <w:vAlign w:val="bottom"/>
          </w:tcPr>
          <w:p w14:paraId="2325F417" w14:textId="77777777" w:rsidR="009D2505" w:rsidRPr="000C3958" w:rsidRDefault="009D2505" w:rsidP="005D7FA3">
            <w:pPr>
              <w:pStyle w:val="GMzcvrinfosmall"/>
            </w:pPr>
          </w:p>
        </w:tc>
        <w:tc>
          <w:tcPr>
            <w:tcW w:w="270" w:type="dxa"/>
            <w:vAlign w:val="bottom"/>
          </w:tcPr>
          <w:p w14:paraId="0211CA49" w14:textId="77777777" w:rsidR="009D2505" w:rsidRPr="000C3958" w:rsidRDefault="009D2505" w:rsidP="005D7FA3">
            <w:pPr>
              <w:pStyle w:val="GMzcvrinfosmall"/>
            </w:pPr>
          </w:p>
        </w:tc>
        <w:tc>
          <w:tcPr>
            <w:tcW w:w="2155" w:type="dxa"/>
            <w:tcBorders>
              <w:bottom w:val="single" w:sz="8" w:space="0" w:color="auto"/>
            </w:tcBorders>
            <w:vAlign w:val="bottom"/>
          </w:tcPr>
          <w:p w14:paraId="7F8A0145" w14:textId="77777777" w:rsidR="009D2505" w:rsidRPr="000C3958" w:rsidRDefault="009D2505" w:rsidP="005D7FA3">
            <w:pPr>
              <w:pStyle w:val="GMzcvrinfosmall"/>
            </w:pPr>
          </w:p>
        </w:tc>
      </w:tr>
      <w:tr w:rsidR="009D2505" w:rsidRPr="000C3958" w14:paraId="42BB1AE7" w14:textId="77777777" w:rsidTr="005D7FA3">
        <w:tc>
          <w:tcPr>
            <w:tcW w:w="1435" w:type="dxa"/>
          </w:tcPr>
          <w:p w14:paraId="308D8CFB" w14:textId="77777777" w:rsidR="009D2505" w:rsidRPr="000C3958" w:rsidRDefault="009D2505" w:rsidP="005D7FA3">
            <w:pPr>
              <w:pStyle w:val="GMzcvrinfosmall"/>
            </w:pPr>
          </w:p>
        </w:tc>
        <w:tc>
          <w:tcPr>
            <w:tcW w:w="5490" w:type="dxa"/>
            <w:tcBorders>
              <w:top w:val="single" w:sz="8" w:space="0" w:color="auto"/>
            </w:tcBorders>
          </w:tcPr>
          <w:p w14:paraId="41664D2E" w14:textId="77777777" w:rsidR="009D2505" w:rsidRPr="000C3958" w:rsidRDefault="009D2505" w:rsidP="005D7FA3">
            <w:pPr>
              <w:pStyle w:val="GMzcvrinfosmall"/>
            </w:pPr>
            <w:r>
              <w:t>Name, Title</w:t>
            </w:r>
          </w:p>
        </w:tc>
        <w:tc>
          <w:tcPr>
            <w:tcW w:w="270" w:type="dxa"/>
          </w:tcPr>
          <w:p w14:paraId="0CABA8F1" w14:textId="77777777" w:rsidR="009D2505" w:rsidRPr="000C3958" w:rsidRDefault="009D2505" w:rsidP="005D7FA3">
            <w:pPr>
              <w:pStyle w:val="GMzcvrinfosmall"/>
            </w:pPr>
          </w:p>
        </w:tc>
        <w:tc>
          <w:tcPr>
            <w:tcW w:w="2155" w:type="dxa"/>
            <w:tcBorders>
              <w:top w:val="single" w:sz="8" w:space="0" w:color="auto"/>
            </w:tcBorders>
          </w:tcPr>
          <w:p w14:paraId="307CE71D" w14:textId="77777777" w:rsidR="009D2505" w:rsidRPr="000C3958" w:rsidRDefault="009D2505" w:rsidP="005D7FA3">
            <w:pPr>
              <w:pStyle w:val="GMzcvrinfosmall"/>
            </w:pPr>
            <w:r w:rsidRPr="000C3958">
              <w:t>Date</w:t>
            </w:r>
          </w:p>
        </w:tc>
      </w:tr>
      <w:tr w:rsidR="009D2505" w:rsidRPr="000C3958" w14:paraId="103CE6D7" w14:textId="77777777" w:rsidTr="005D7FA3">
        <w:trPr>
          <w:trHeight w:val="1080"/>
        </w:trPr>
        <w:tc>
          <w:tcPr>
            <w:tcW w:w="1435" w:type="dxa"/>
            <w:vAlign w:val="bottom"/>
          </w:tcPr>
          <w:p w14:paraId="1F03E1D1" w14:textId="77777777" w:rsidR="009D2505" w:rsidRPr="000C3958" w:rsidRDefault="009D2505" w:rsidP="005D7FA3">
            <w:pPr>
              <w:pStyle w:val="GMzcvrinfosmall"/>
            </w:pPr>
            <w:r>
              <w:t>Reviewed</w:t>
            </w:r>
            <w:r w:rsidRPr="000C3958">
              <w:t xml:space="preserve"> by:</w:t>
            </w:r>
          </w:p>
        </w:tc>
        <w:tc>
          <w:tcPr>
            <w:tcW w:w="5490" w:type="dxa"/>
            <w:tcBorders>
              <w:bottom w:val="single" w:sz="8" w:space="0" w:color="auto"/>
            </w:tcBorders>
            <w:vAlign w:val="bottom"/>
          </w:tcPr>
          <w:p w14:paraId="72FAD6DB" w14:textId="77777777" w:rsidR="009D2505" w:rsidRPr="000C3958" w:rsidRDefault="009D2505" w:rsidP="005D7FA3">
            <w:pPr>
              <w:pStyle w:val="GMzcvrinfosmall"/>
            </w:pPr>
          </w:p>
        </w:tc>
        <w:tc>
          <w:tcPr>
            <w:tcW w:w="270" w:type="dxa"/>
            <w:vAlign w:val="bottom"/>
          </w:tcPr>
          <w:p w14:paraId="1C1177C9" w14:textId="77777777" w:rsidR="009D2505" w:rsidRPr="000C3958" w:rsidRDefault="009D2505" w:rsidP="005D7FA3">
            <w:pPr>
              <w:pStyle w:val="GMzcvrinfosmall"/>
            </w:pPr>
          </w:p>
        </w:tc>
        <w:tc>
          <w:tcPr>
            <w:tcW w:w="2155" w:type="dxa"/>
            <w:tcBorders>
              <w:bottom w:val="single" w:sz="8" w:space="0" w:color="auto"/>
            </w:tcBorders>
            <w:vAlign w:val="bottom"/>
          </w:tcPr>
          <w:p w14:paraId="652D26F8" w14:textId="77777777" w:rsidR="009D2505" w:rsidRPr="000C3958" w:rsidRDefault="009D2505" w:rsidP="005D7FA3">
            <w:pPr>
              <w:pStyle w:val="GMzcvrinfosmall"/>
            </w:pPr>
          </w:p>
        </w:tc>
      </w:tr>
      <w:tr w:rsidR="009D2505" w:rsidRPr="000C3958" w14:paraId="56BD9E1C" w14:textId="77777777" w:rsidTr="005D7FA3">
        <w:tc>
          <w:tcPr>
            <w:tcW w:w="1435" w:type="dxa"/>
          </w:tcPr>
          <w:p w14:paraId="0B708B6B" w14:textId="77777777" w:rsidR="009D2505" w:rsidRPr="000C3958" w:rsidRDefault="009D2505" w:rsidP="005D7FA3">
            <w:pPr>
              <w:pStyle w:val="GMzcvrinfosmall"/>
            </w:pPr>
          </w:p>
        </w:tc>
        <w:tc>
          <w:tcPr>
            <w:tcW w:w="5490" w:type="dxa"/>
            <w:tcBorders>
              <w:top w:val="single" w:sz="8" w:space="0" w:color="auto"/>
            </w:tcBorders>
          </w:tcPr>
          <w:p w14:paraId="77A13C05" w14:textId="77777777" w:rsidR="009D2505" w:rsidRPr="000C3958" w:rsidRDefault="009D2505" w:rsidP="005D7FA3">
            <w:pPr>
              <w:pStyle w:val="GMzcvrinfosmall"/>
            </w:pPr>
            <w:r>
              <w:t>Name, Title</w:t>
            </w:r>
          </w:p>
        </w:tc>
        <w:tc>
          <w:tcPr>
            <w:tcW w:w="270" w:type="dxa"/>
          </w:tcPr>
          <w:p w14:paraId="7F8875D6" w14:textId="77777777" w:rsidR="009D2505" w:rsidRPr="000C3958" w:rsidRDefault="009D2505" w:rsidP="005D7FA3">
            <w:pPr>
              <w:pStyle w:val="GMzcvrinfosmall"/>
            </w:pPr>
          </w:p>
        </w:tc>
        <w:tc>
          <w:tcPr>
            <w:tcW w:w="2155" w:type="dxa"/>
            <w:tcBorders>
              <w:top w:val="single" w:sz="8" w:space="0" w:color="auto"/>
            </w:tcBorders>
          </w:tcPr>
          <w:p w14:paraId="311D93D8" w14:textId="77777777" w:rsidR="009D2505" w:rsidRPr="000C3958" w:rsidRDefault="009D2505" w:rsidP="005D7FA3">
            <w:pPr>
              <w:pStyle w:val="GMzcvrinfosmall"/>
            </w:pPr>
            <w:r w:rsidRPr="000C3958">
              <w:t>Date</w:t>
            </w:r>
          </w:p>
        </w:tc>
      </w:tr>
      <w:tr w:rsidR="009D2505" w:rsidRPr="000C3958" w14:paraId="3C3446B7" w14:textId="77777777" w:rsidTr="005D7FA3">
        <w:trPr>
          <w:trHeight w:val="1080"/>
        </w:trPr>
        <w:tc>
          <w:tcPr>
            <w:tcW w:w="1435" w:type="dxa"/>
            <w:vAlign w:val="bottom"/>
          </w:tcPr>
          <w:p w14:paraId="43676D71" w14:textId="77777777" w:rsidR="009D2505" w:rsidRPr="000C3958" w:rsidRDefault="009D2505" w:rsidP="005D7FA3">
            <w:pPr>
              <w:pStyle w:val="GMzcvrinfosmall"/>
            </w:pPr>
            <w:r w:rsidRPr="000C3958">
              <w:t>Approved by:</w:t>
            </w:r>
          </w:p>
        </w:tc>
        <w:tc>
          <w:tcPr>
            <w:tcW w:w="5490" w:type="dxa"/>
            <w:tcBorders>
              <w:bottom w:val="single" w:sz="8" w:space="0" w:color="auto"/>
            </w:tcBorders>
            <w:vAlign w:val="bottom"/>
          </w:tcPr>
          <w:p w14:paraId="71DE56A6" w14:textId="77777777" w:rsidR="009D2505" w:rsidRPr="000C3958" w:rsidRDefault="009D2505" w:rsidP="005D7FA3">
            <w:pPr>
              <w:pStyle w:val="GMzcvrinfosmall"/>
            </w:pPr>
          </w:p>
        </w:tc>
        <w:tc>
          <w:tcPr>
            <w:tcW w:w="270" w:type="dxa"/>
            <w:vAlign w:val="bottom"/>
          </w:tcPr>
          <w:p w14:paraId="79AF0CE5" w14:textId="77777777" w:rsidR="009D2505" w:rsidRPr="000C3958" w:rsidRDefault="009D2505" w:rsidP="005D7FA3">
            <w:pPr>
              <w:pStyle w:val="GMzcvrinfosmall"/>
            </w:pPr>
          </w:p>
        </w:tc>
        <w:tc>
          <w:tcPr>
            <w:tcW w:w="2155" w:type="dxa"/>
            <w:tcBorders>
              <w:bottom w:val="single" w:sz="8" w:space="0" w:color="auto"/>
            </w:tcBorders>
            <w:vAlign w:val="bottom"/>
          </w:tcPr>
          <w:p w14:paraId="4B8EB14A" w14:textId="77777777" w:rsidR="009D2505" w:rsidRPr="000C3958" w:rsidRDefault="009D2505" w:rsidP="005D7FA3">
            <w:pPr>
              <w:pStyle w:val="GMzcvrinfosmall"/>
            </w:pPr>
          </w:p>
        </w:tc>
      </w:tr>
      <w:tr w:rsidR="009D2505" w:rsidRPr="000C3958" w14:paraId="53BA520C" w14:textId="77777777" w:rsidTr="005D7FA3">
        <w:tc>
          <w:tcPr>
            <w:tcW w:w="1435" w:type="dxa"/>
          </w:tcPr>
          <w:p w14:paraId="3C89A45C" w14:textId="77777777" w:rsidR="009D2505" w:rsidRPr="000C3958" w:rsidRDefault="009D2505" w:rsidP="005D7FA3">
            <w:pPr>
              <w:pStyle w:val="GMzcvrinfosmall"/>
            </w:pPr>
          </w:p>
        </w:tc>
        <w:tc>
          <w:tcPr>
            <w:tcW w:w="5490" w:type="dxa"/>
            <w:tcBorders>
              <w:top w:val="single" w:sz="8" w:space="0" w:color="auto"/>
            </w:tcBorders>
          </w:tcPr>
          <w:p w14:paraId="07733B03" w14:textId="77777777" w:rsidR="009D2505" w:rsidRPr="000C3958" w:rsidRDefault="009D2505" w:rsidP="005D7FA3">
            <w:pPr>
              <w:pStyle w:val="GMzcvrinfosmall"/>
            </w:pPr>
            <w:r>
              <w:t>Name, Title</w:t>
            </w:r>
          </w:p>
        </w:tc>
        <w:tc>
          <w:tcPr>
            <w:tcW w:w="270" w:type="dxa"/>
          </w:tcPr>
          <w:p w14:paraId="6AAB908B" w14:textId="77777777" w:rsidR="009D2505" w:rsidRPr="000C3958" w:rsidRDefault="009D2505" w:rsidP="005D7FA3">
            <w:pPr>
              <w:pStyle w:val="GMzcvrinfosmall"/>
            </w:pPr>
          </w:p>
        </w:tc>
        <w:tc>
          <w:tcPr>
            <w:tcW w:w="2155" w:type="dxa"/>
            <w:tcBorders>
              <w:top w:val="single" w:sz="8" w:space="0" w:color="auto"/>
            </w:tcBorders>
          </w:tcPr>
          <w:p w14:paraId="52D51603" w14:textId="77777777" w:rsidR="009D2505" w:rsidRPr="000C3958" w:rsidRDefault="009D2505" w:rsidP="005D7FA3">
            <w:pPr>
              <w:pStyle w:val="GMzcvrinfosmall"/>
            </w:pPr>
            <w:r>
              <w:t>Date</w:t>
            </w:r>
          </w:p>
        </w:tc>
      </w:tr>
    </w:tbl>
    <w:p w14:paraId="2DEA71D9" w14:textId="77777777" w:rsidR="009D2505" w:rsidRDefault="009D2505" w:rsidP="009D2505"/>
    <w:p w14:paraId="161E635B" w14:textId="77777777" w:rsidR="009D2505" w:rsidRDefault="009D2505" w:rsidP="009D2505"/>
    <w:p w14:paraId="26D66583" w14:textId="77777777" w:rsidR="009D2505" w:rsidRDefault="009D2505" w:rsidP="009D2505">
      <w:pPr>
        <w:sectPr w:rsidR="009D2505" w:rsidSect="009D2505">
          <w:pgSz w:w="12240" w:h="15840" w:code="1"/>
          <w:pgMar w:top="1440" w:right="1440" w:bottom="1440" w:left="1440" w:header="288" w:footer="288" w:gutter="0"/>
          <w:pgNumType w:start="1"/>
          <w:cols w:space="288"/>
          <w:vAlign w:val="center"/>
          <w:docGrid w:linePitch="360"/>
        </w:sectPr>
      </w:pPr>
    </w:p>
    <w:bookmarkEnd w:id="1"/>
    <w:p w14:paraId="0A012910" w14:textId="77777777" w:rsidR="009D2505" w:rsidRPr="00612A02" w:rsidRDefault="009D2505" w:rsidP="009D2505">
      <w:pPr>
        <w:pStyle w:val="GMNoNumberHeading"/>
      </w:pPr>
      <w:r w:rsidRPr="00612A02">
        <w:lastRenderedPageBreak/>
        <w:t>Revisions</w:t>
      </w:r>
    </w:p>
    <w:tbl>
      <w:tblPr>
        <w:tblStyle w:val="GM-SOPtable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6835"/>
      </w:tblGrid>
      <w:tr w:rsidR="009D2505" w14:paraId="2EA3FAF9" w14:textId="77777777" w:rsidTr="005D7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5" w:type="dxa"/>
          </w:tcPr>
          <w:p w14:paraId="6990EF73" w14:textId="77777777" w:rsidR="009D2505" w:rsidRDefault="009D2505" w:rsidP="005D7FA3">
            <w:pPr>
              <w:pStyle w:val="GMTtc"/>
            </w:pPr>
            <w:r>
              <w:t xml:space="preserve">Revision </w:t>
            </w:r>
          </w:p>
        </w:tc>
        <w:tc>
          <w:tcPr>
            <w:tcW w:w="1260" w:type="dxa"/>
          </w:tcPr>
          <w:p w14:paraId="783F0828" w14:textId="77777777" w:rsidR="009D2505" w:rsidRDefault="009D2505" w:rsidP="005D7FA3">
            <w:pPr>
              <w:pStyle w:val="GMTtc"/>
            </w:pPr>
            <w:r>
              <w:t xml:space="preserve">Date </w:t>
            </w:r>
          </w:p>
        </w:tc>
        <w:tc>
          <w:tcPr>
            <w:tcW w:w="6835" w:type="dxa"/>
          </w:tcPr>
          <w:p w14:paraId="2528F0A0" w14:textId="1A7B5164" w:rsidR="009D2505" w:rsidRDefault="000F2C36" w:rsidP="005D7FA3">
            <w:pPr>
              <w:pStyle w:val="GMTtc"/>
            </w:pPr>
            <w:r>
              <w:t>Revision Summary</w:t>
            </w:r>
          </w:p>
        </w:tc>
      </w:tr>
      <w:tr w:rsidR="009D2505" w14:paraId="38CEF812" w14:textId="77777777" w:rsidTr="005D7FA3">
        <w:tc>
          <w:tcPr>
            <w:tcW w:w="1255" w:type="dxa"/>
          </w:tcPr>
          <w:p w14:paraId="63DFFBEB" w14:textId="77777777" w:rsidR="009D2505" w:rsidRDefault="009D2505" w:rsidP="005D7FA3">
            <w:pPr>
              <w:pStyle w:val="GMTcc"/>
            </w:pPr>
            <w:r>
              <w:t>0</w:t>
            </w:r>
          </w:p>
        </w:tc>
        <w:tc>
          <w:tcPr>
            <w:tcW w:w="1260" w:type="dxa"/>
          </w:tcPr>
          <w:p w14:paraId="22D061EE" w14:textId="77777777" w:rsidR="009D2505" w:rsidRDefault="009D2505" w:rsidP="005D7FA3">
            <w:pPr>
              <w:pStyle w:val="GMTcc"/>
            </w:pPr>
          </w:p>
        </w:tc>
        <w:tc>
          <w:tcPr>
            <w:tcW w:w="6835" w:type="dxa"/>
          </w:tcPr>
          <w:p w14:paraId="2F49AF18" w14:textId="77777777" w:rsidR="009D2505" w:rsidRDefault="009D2505" w:rsidP="005D7FA3">
            <w:pPr>
              <w:pStyle w:val="GMTcl"/>
            </w:pPr>
            <w:r>
              <w:t>Original Version</w:t>
            </w:r>
          </w:p>
        </w:tc>
      </w:tr>
      <w:tr w:rsidR="009D2505" w14:paraId="04DFD2E6" w14:textId="77777777" w:rsidTr="005D7F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55" w:type="dxa"/>
          </w:tcPr>
          <w:p w14:paraId="770FA7E6" w14:textId="77777777" w:rsidR="009D2505" w:rsidRDefault="009D2505" w:rsidP="005D7FA3">
            <w:pPr>
              <w:pStyle w:val="GMTcc"/>
            </w:pPr>
          </w:p>
        </w:tc>
        <w:tc>
          <w:tcPr>
            <w:tcW w:w="1260" w:type="dxa"/>
          </w:tcPr>
          <w:p w14:paraId="2EA908D5" w14:textId="77777777" w:rsidR="009D2505" w:rsidRDefault="009D2505" w:rsidP="005D7FA3">
            <w:pPr>
              <w:pStyle w:val="GMTcc"/>
            </w:pPr>
          </w:p>
        </w:tc>
        <w:tc>
          <w:tcPr>
            <w:tcW w:w="6835" w:type="dxa"/>
          </w:tcPr>
          <w:p w14:paraId="25C4AAF9" w14:textId="77777777" w:rsidR="009D2505" w:rsidRDefault="009D2505" w:rsidP="005D7FA3">
            <w:pPr>
              <w:pStyle w:val="GMTcl"/>
            </w:pPr>
          </w:p>
        </w:tc>
      </w:tr>
      <w:tr w:rsidR="009D2505" w14:paraId="3BB99AA8" w14:textId="77777777" w:rsidTr="005D7FA3">
        <w:tc>
          <w:tcPr>
            <w:tcW w:w="1255" w:type="dxa"/>
          </w:tcPr>
          <w:p w14:paraId="19AA7D20" w14:textId="77777777" w:rsidR="009D2505" w:rsidRDefault="009D2505" w:rsidP="005D7FA3">
            <w:pPr>
              <w:pStyle w:val="GMTcc"/>
            </w:pPr>
          </w:p>
        </w:tc>
        <w:tc>
          <w:tcPr>
            <w:tcW w:w="1260" w:type="dxa"/>
          </w:tcPr>
          <w:p w14:paraId="3C8EF79D" w14:textId="77777777" w:rsidR="009D2505" w:rsidRDefault="009D2505" w:rsidP="005D7FA3">
            <w:pPr>
              <w:pStyle w:val="GMTcc"/>
            </w:pPr>
          </w:p>
        </w:tc>
        <w:tc>
          <w:tcPr>
            <w:tcW w:w="6835" w:type="dxa"/>
          </w:tcPr>
          <w:p w14:paraId="53BE0459" w14:textId="77777777" w:rsidR="009D2505" w:rsidRDefault="009D2505" w:rsidP="005D7FA3">
            <w:pPr>
              <w:pStyle w:val="GMTcl"/>
            </w:pPr>
          </w:p>
        </w:tc>
      </w:tr>
      <w:tr w:rsidR="009D2505" w14:paraId="05A632D6" w14:textId="77777777" w:rsidTr="005D7F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55" w:type="dxa"/>
          </w:tcPr>
          <w:p w14:paraId="5A6EEE14" w14:textId="77777777" w:rsidR="009D2505" w:rsidRDefault="009D2505" w:rsidP="005D7FA3">
            <w:pPr>
              <w:pStyle w:val="GMTcc"/>
            </w:pPr>
          </w:p>
        </w:tc>
        <w:tc>
          <w:tcPr>
            <w:tcW w:w="1260" w:type="dxa"/>
          </w:tcPr>
          <w:p w14:paraId="6CB0674E" w14:textId="77777777" w:rsidR="009D2505" w:rsidRDefault="009D2505" w:rsidP="005D7FA3">
            <w:pPr>
              <w:pStyle w:val="GMTcc"/>
            </w:pPr>
          </w:p>
        </w:tc>
        <w:tc>
          <w:tcPr>
            <w:tcW w:w="6835" w:type="dxa"/>
          </w:tcPr>
          <w:p w14:paraId="467806B5" w14:textId="77777777" w:rsidR="009D2505" w:rsidRDefault="009D2505" w:rsidP="005D7FA3">
            <w:pPr>
              <w:pStyle w:val="GMTcl"/>
            </w:pPr>
          </w:p>
        </w:tc>
      </w:tr>
    </w:tbl>
    <w:p w14:paraId="53F8F07E" w14:textId="77777777" w:rsidR="009D2505" w:rsidRDefault="009D2505" w:rsidP="009D2505"/>
    <w:p w14:paraId="102EE6D2" w14:textId="77777777" w:rsidR="009D2505" w:rsidRPr="002138AF" w:rsidRDefault="009D2505" w:rsidP="009D2505"/>
    <w:p w14:paraId="7259BFFB" w14:textId="77777777" w:rsidR="009D2505" w:rsidRDefault="009D2505" w:rsidP="009D2505">
      <w:pPr>
        <w:pStyle w:val="GMNoNumberHeading"/>
      </w:pPr>
      <w:bookmarkStart w:id="2" w:name="_Toc200641330"/>
      <w:r w:rsidRPr="00F67839">
        <w:t>List of Attachments</w:t>
      </w:r>
      <w:bookmarkEnd w:id="2"/>
    </w:p>
    <w:p w14:paraId="13B6826C" w14:textId="551D7D70" w:rsidR="009D2505" w:rsidRDefault="009D2505" w:rsidP="009D2505">
      <w:pPr>
        <w:pStyle w:val="GMBullet-1"/>
      </w:pPr>
      <w:r>
        <w:t xml:space="preserve">Text </w:t>
      </w:r>
    </w:p>
    <w:p w14:paraId="64F56D1E" w14:textId="77777777" w:rsidR="007A0C4A" w:rsidRPr="002138AF" w:rsidRDefault="007A0C4A" w:rsidP="007A0C4A">
      <w:bookmarkStart w:id="3" w:name="_Toc200641331"/>
    </w:p>
    <w:p w14:paraId="3E1E6A9F" w14:textId="77777777" w:rsidR="007A0C4A" w:rsidRDefault="007A0C4A" w:rsidP="007A0C4A"/>
    <w:p w14:paraId="2FED3274" w14:textId="77777777" w:rsidR="007A0C4A" w:rsidRDefault="007A0C4A" w:rsidP="007A0C4A">
      <w:pPr>
        <w:pStyle w:val="Heading1"/>
        <w:pageBreakBefore/>
        <w:numPr>
          <w:ilvl w:val="0"/>
          <w:numId w:val="0"/>
        </w:numPr>
      </w:pPr>
      <w:bookmarkStart w:id="4" w:name="_Toc201667390"/>
      <w:r>
        <w:lastRenderedPageBreak/>
        <w:t>Table of Contents</w:t>
      </w:r>
      <w:bookmarkEnd w:id="4"/>
    </w:p>
    <w:p w14:paraId="3195B115" w14:textId="42F9D05D" w:rsidR="00A849BE" w:rsidRDefault="007A0C4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01667390" w:history="1">
        <w:r w:rsidR="00A849BE" w:rsidRPr="008E48CE">
          <w:rPr>
            <w:rStyle w:val="Hyperlink"/>
            <w:noProof/>
          </w:rPr>
          <w:t>Table of Contents</w:t>
        </w:r>
        <w:r w:rsidR="00A849BE">
          <w:rPr>
            <w:noProof/>
            <w:webHidden/>
          </w:rPr>
          <w:tab/>
        </w:r>
        <w:r w:rsidR="00A849BE">
          <w:rPr>
            <w:noProof/>
            <w:webHidden/>
          </w:rPr>
          <w:fldChar w:fldCharType="begin"/>
        </w:r>
        <w:r w:rsidR="00A849BE">
          <w:rPr>
            <w:noProof/>
            <w:webHidden/>
          </w:rPr>
          <w:instrText xml:space="preserve"> PAGEREF _Toc201667390 \h </w:instrText>
        </w:r>
        <w:r w:rsidR="00A849BE">
          <w:rPr>
            <w:noProof/>
            <w:webHidden/>
          </w:rPr>
        </w:r>
        <w:r w:rsidR="00A849BE">
          <w:rPr>
            <w:noProof/>
            <w:webHidden/>
          </w:rPr>
          <w:fldChar w:fldCharType="separate"/>
        </w:r>
        <w:r w:rsidR="00A849BE">
          <w:rPr>
            <w:noProof/>
            <w:webHidden/>
          </w:rPr>
          <w:t>3</w:t>
        </w:r>
        <w:r w:rsidR="00A849BE">
          <w:rPr>
            <w:noProof/>
            <w:webHidden/>
          </w:rPr>
          <w:fldChar w:fldCharType="end"/>
        </w:r>
      </w:hyperlink>
    </w:p>
    <w:p w14:paraId="56B735FD" w14:textId="22E2DB5E" w:rsidR="00A849BE" w:rsidRDefault="00A849BE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01667391" w:history="1">
        <w:r w:rsidRPr="008E48CE">
          <w:rPr>
            <w:rStyle w:val="Hyperlink"/>
            <w:noProof/>
          </w:rPr>
          <w:t>1: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 w:rsidRPr="008E48CE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9F1010" w14:textId="3540243E" w:rsidR="00A849BE" w:rsidRDefault="00A849BE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01667392" w:history="1">
        <w:r w:rsidRPr="008E48CE">
          <w:rPr>
            <w:rStyle w:val="Hyperlink"/>
            <w:noProof/>
          </w:rPr>
          <w:t>2: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 w:rsidRPr="008E48CE">
          <w:rPr>
            <w:rStyle w:val="Hyperlink"/>
            <w:noProof/>
          </w:rPr>
          <w:t>Inputs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3817E4" w14:textId="402C27F1" w:rsidR="00A849BE" w:rsidRDefault="00A849BE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01667393" w:history="1">
        <w:r w:rsidRPr="008E48CE">
          <w:rPr>
            <w:rStyle w:val="Hyperlink"/>
            <w:noProof/>
          </w:rPr>
          <w:t>3: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 w:rsidRPr="008E48CE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F97D1E" w14:textId="5527A672" w:rsidR="00A849BE" w:rsidRDefault="00A849BE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01667394" w:history="1">
        <w:r w:rsidRPr="008E48CE">
          <w:rPr>
            <w:rStyle w:val="Hyperlink"/>
            <w:noProof/>
          </w:rPr>
          <w:t>4: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 w:rsidRPr="008E48CE">
          <w:rPr>
            <w:rStyle w:val="Hyperlink"/>
            <w:noProof/>
          </w:rPr>
          <w:t>Analytical Methods and Computations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41A1F7" w14:textId="662A89BA" w:rsidR="00A849BE" w:rsidRDefault="00A849BE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01667395" w:history="1">
        <w:r w:rsidRPr="008E48CE">
          <w:rPr>
            <w:rStyle w:val="Hyperlink"/>
            <w:noProof/>
          </w:rPr>
          <w:t>5: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 w:rsidRPr="008E48C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EF782A" w14:textId="5BBFBE9B" w:rsidR="00A849BE" w:rsidRDefault="00A849BE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01667396" w:history="1">
        <w:r w:rsidRPr="008E48CE">
          <w:rPr>
            <w:rStyle w:val="Hyperlink"/>
            <w:noProof/>
          </w:rPr>
          <w:t>6: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 w:rsidRPr="008E48C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E1D1C7" w14:textId="2F1A1CE8" w:rsidR="00A849BE" w:rsidRDefault="00A849BE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01667397" w:history="1">
        <w:r w:rsidRPr="008E48CE">
          <w:rPr>
            <w:rStyle w:val="Hyperlink"/>
            <w:noProof/>
          </w:rPr>
          <w:t>7: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 w:rsidRPr="008E48CE">
          <w:rPr>
            <w:rStyle w:val="Hyperlink"/>
            <w:noProof/>
          </w:rPr>
          <w:t>Attachments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_Toc201667397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D52B57" w14:textId="05399610" w:rsidR="007A0C4A" w:rsidRDefault="007A0C4A" w:rsidP="007A0C4A">
      <w:r>
        <w:fldChar w:fldCharType="end"/>
      </w:r>
    </w:p>
    <w:p w14:paraId="3FEC7E79" w14:textId="77777777" w:rsidR="007A0C4A" w:rsidRDefault="007A0C4A" w:rsidP="007A0C4A"/>
    <w:p w14:paraId="6EBCC7F0" w14:textId="77777777" w:rsidR="007A0C4A" w:rsidRDefault="007A0C4A" w:rsidP="007A0C4A"/>
    <w:p w14:paraId="7826FB23" w14:textId="77777777" w:rsidR="009D2505" w:rsidRDefault="009D2505" w:rsidP="009D2505">
      <w:pPr>
        <w:pStyle w:val="Heading1"/>
        <w:pageBreakBefore/>
      </w:pPr>
      <w:bookmarkStart w:id="5" w:name="_Toc201667391"/>
      <w:r w:rsidRPr="00C82C5E">
        <w:lastRenderedPageBreak/>
        <w:t>References</w:t>
      </w:r>
      <w:bookmarkEnd w:id="3"/>
      <w:bookmarkEnd w:id="5"/>
    </w:p>
    <w:p w14:paraId="0A7D70C5" w14:textId="77777777" w:rsidR="009D2505" w:rsidRDefault="009D2505" w:rsidP="009D2505">
      <w:r>
        <w:t>Text</w:t>
      </w:r>
    </w:p>
    <w:p w14:paraId="10CB4ACA" w14:textId="77777777" w:rsidR="009D2505" w:rsidRDefault="009D2505" w:rsidP="009D2505">
      <w:pPr>
        <w:pStyle w:val="Heading1"/>
      </w:pPr>
      <w:bookmarkStart w:id="6" w:name="_Toc200641332"/>
      <w:bookmarkStart w:id="7" w:name="_Toc201667392"/>
      <w:r>
        <w:t>Inputs</w:t>
      </w:r>
      <w:bookmarkEnd w:id="6"/>
      <w:bookmarkEnd w:id="7"/>
    </w:p>
    <w:p w14:paraId="6200E0C7" w14:textId="77777777" w:rsidR="009D2505" w:rsidRDefault="009D2505" w:rsidP="009D2505">
      <w:r>
        <w:t>Text</w:t>
      </w:r>
    </w:p>
    <w:p w14:paraId="56BC1160" w14:textId="77777777" w:rsidR="009D2505" w:rsidRDefault="009D2505" w:rsidP="009D2505">
      <w:pPr>
        <w:pStyle w:val="Heading1"/>
      </w:pPr>
      <w:bookmarkStart w:id="8" w:name="_Toc200641333"/>
      <w:bookmarkStart w:id="9" w:name="_Toc201667393"/>
      <w:r>
        <w:t>Assumptions</w:t>
      </w:r>
      <w:bookmarkEnd w:id="8"/>
      <w:bookmarkEnd w:id="9"/>
    </w:p>
    <w:p w14:paraId="07F37CF9" w14:textId="77777777" w:rsidR="009D2505" w:rsidRDefault="009D2505" w:rsidP="009D2505">
      <w:r>
        <w:t>Text</w:t>
      </w:r>
    </w:p>
    <w:p w14:paraId="230E21EB" w14:textId="77777777" w:rsidR="009D2505" w:rsidRDefault="009D2505" w:rsidP="009D2505">
      <w:pPr>
        <w:pStyle w:val="Heading1"/>
      </w:pPr>
      <w:bookmarkStart w:id="10" w:name="_Toc200641334"/>
      <w:bookmarkStart w:id="11" w:name="_Toc201667394"/>
      <w:r>
        <w:t>Analytical Methods and Computations</w:t>
      </w:r>
      <w:bookmarkEnd w:id="10"/>
      <w:bookmarkEnd w:id="11"/>
    </w:p>
    <w:p w14:paraId="7037F675" w14:textId="77777777" w:rsidR="009D2505" w:rsidRDefault="009D2505" w:rsidP="009D2505">
      <w:r>
        <w:t>Text</w:t>
      </w:r>
    </w:p>
    <w:p w14:paraId="2DF6C849" w14:textId="77777777" w:rsidR="009D2505" w:rsidRDefault="009D2505" w:rsidP="009D2505">
      <w:pPr>
        <w:pStyle w:val="Heading1"/>
      </w:pPr>
      <w:bookmarkStart w:id="12" w:name="_Toc200641335"/>
      <w:bookmarkStart w:id="13" w:name="_Toc201667395"/>
      <w:r>
        <w:t>Results</w:t>
      </w:r>
      <w:bookmarkEnd w:id="12"/>
      <w:bookmarkEnd w:id="13"/>
    </w:p>
    <w:p w14:paraId="6F6E7401" w14:textId="77777777" w:rsidR="009D2505" w:rsidRDefault="009D2505" w:rsidP="009D2505">
      <w:r>
        <w:t>Text</w:t>
      </w:r>
    </w:p>
    <w:p w14:paraId="7B65423F" w14:textId="77777777" w:rsidR="009D2505" w:rsidRDefault="009D2505" w:rsidP="009D2505">
      <w:pPr>
        <w:pStyle w:val="Heading1"/>
      </w:pPr>
      <w:bookmarkStart w:id="14" w:name="_Toc200641336"/>
      <w:bookmarkStart w:id="15" w:name="_Toc201667396"/>
      <w:r>
        <w:t>Conclusion</w:t>
      </w:r>
      <w:bookmarkEnd w:id="14"/>
      <w:bookmarkEnd w:id="15"/>
      <w:r>
        <w:t xml:space="preserve"> </w:t>
      </w:r>
    </w:p>
    <w:p w14:paraId="76AB5CB3" w14:textId="77777777" w:rsidR="009D2505" w:rsidRDefault="009D2505" w:rsidP="009D2505">
      <w:r>
        <w:t>Text</w:t>
      </w:r>
    </w:p>
    <w:p w14:paraId="27103BEF" w14:textId="77777777" w:rsidR="009D2505" w:rsidRDefault="009D2505" w:rsidP="009D2505">
      <w:pPr>
        <w:pStyle w:val="Heading1"/>
      </w:pPr>
      <w:bookmarkStart w:id="16" w:name="_Toc200641337"/>
      <w:bookmarkStart w:id="17" w:name="_Toc201667397"/>
      <w:r>
        <w:t>Attachments</w:t>
      </w:r>
      <w:bookmarkEnd w:id="16"/>
      <w:bookmarkEnd w:id="17"/>
      <w:r>
        <w:t xml:space="preserve"> </w:t>
      </w:r>
    </w:p>
    <w:p w14:paraId="34D811DF" w14:textId="77777777" w:rsidR="009D2505" w:rsidRDefault="009D2505" w:rsidP="009D2505">
      <w:r>
        <w:t>Text</w:t>
      </w:r>
    </w:p>
    <w:p w14:paraId="60326DE1" w14:textId="77777777" w:rsidR="009D2505" w:rsidRPr="00C82C5E" w:rsidRDefault="009D2505" w:rsidP="009D2505"/>
    <w:p w14:paraId="11D41711" w14:textId="4DA1F9FE" w:rsidR="00216683" w:rsidRPr="009D2505" w:rsidRDefault="00216683" w:rsidP="009D2505"/>
    <w:sectPr w:rsidR="00216683" w:rsidRPr="009D2505" w:rsidSect="00E72919">
      <w:headerReference w:type="default" r:id="rId12"/>
      <w:footerReference w:type="default" r:id="rId13"/>
      <w:pgSz w:w="12240" w:h="15840" w:code="1"/>
      <w:pgMar w:top="1440" w:right="1440" w:bottom="1440" w:left="1440" w:header="288" w:footer="288" w:gutter="0"/>
      <w:pgNumType w:chapSep="period"/>
      <w:cols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A54A3" w14:textId="77777777" w:rsidR="0019252F" w:rsidRDefault="0019252F" w:rsidP="009F1395">
      <w:pPr>
        <w:spacing w:after="0"/>
      </w:pPr>
      <w:r>
        <w:separator/>
      </w:r>
    </w:p>
    <w:p w14:paraId="093DA54B" w14:textId="77777777" w:rsidR="0019252F" w:rsidRDefault="0019252F"/>
  </w:endnote>
  <w:endnote w:type="continuationSeparator" w:id="0">
    <w:p w14:paraId="6113D7F8" w14:textId="77777777" w:rsidR="0019252F" w:rsidRDefault="0019252F" w:rsidP="009F1395">
      <w:pPr>
        <w:spacing w:after="0"/>
      </w:pPr>
      <w:r>
        <w:continuationSeparator/>
      </w:r>
    </w:p>
    <w:p w14:paraId="51513CAE" w14:textId="77777777" w:rsidR="0019252F" w:rsidRDefault="0019252F"/>
  </w:endnote>
  <w:endnote w:type="continuationNotice" w:id="1">
    <w:p w14:paraId="54DF801E" w14:textId="77777777" w:rsidR="0019252F" w:rsidRDefault="0019252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53393" w14:textId="44EF1915" w:rsidR="00AE3221" w:rsidRDefault="00505A61" w:rsidP="00643137">
    <w:pPr>
      <w:pStyle w:val="Footer"/>
    </w:pPr>
    <w:r>
      <w:t xml:space="preserve">Number </w:t>
    </w:r>
    <w:r w:rsidRPr="00505A61">
      <w:t xml:space="preserve">| </w:t>
    </w:r>
    <w:r w:rsidR="00643137">
      <w:t>Title</w:t>
    </w:r>
    <w:r w:rsidR="001B6B92" w:rsidRPr="001B6B92">
      <w:tab/>
    </w:r>
    <w:r w:rsidR="001B6B92" w:rsidRPr="001B6B92">
      <w:fldChar w:fldCharType="begin"/>
    </w:r>
    <w:r w:rsidR="001B6B92" w:rsidRPr="001B6B92">
      <w:instrText xml:space="preserve"> PAGE   \* MERGEFORMAT </w:instrText>
    </w:r>
    <w:r w:rsidR="001B6B92" w:rsidRPr="001B6B92">
      <w:fldChar w:fldCharType="separate"/>
    </w:r>
    <w:r w:rsidR="001B6B92" w:rsidRPr="001B6B92">
      <w:t>2</w:t>
    </w:r>
    <w:r w:rsidR="001B6B92" w:rsidRPr="001B6B92">
      <w:fldChar w:fldCharType="end"/>
    </w:r>
    <w:r w:rsidR="00E72919">
      <w:t xml:space="preserve"> of </w:t>
    </w:r>
    <w:fldSimple w:instr=" NUMPAGES  \* Arabic  \* MERGEFORMAT ">
      <w:r w:rsidR="00E72919"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44F59" w14:textId="77777777" w:rsidR="0019252F" w:rsidRPr="00923661" w:rsidRDefault="0019252F" w:rsidP="009F1395">
      <w:pPr>
        <w:spacing w:after="0"/>
        <w:rPr>
          <w:color w:val="808080" w:themeColor="background1" w:themeShade="80"/>
          <w:sz w:val="16"/>
          <w:szCs w:val="16"/>
        </w:rPr>
      </w:pPr>
      <w:r w:rsidRPr="00923661">
        <w:rPr>
          <w:color w:val="808080" w:themeColor="background1" w:themeShade="80"/>
          <w:sz w:val="16"/>
          <w:szCs w:val="16"/>
        </w:rPr>
        <w:separator/>
      </w:r>
    </w:p>
  </w:footnote>
  <w:footnote w:type="continuationSeparator" w:id="0">
    <w:p w14:paraId="4AF822FC" w14:textId="77777777" w:rsidR="0019252F" w:rsidRDefault="0019252F" w:rsidP="009F1395">
      <w:pPr>
        <w:spacing w:after="0"/>
      </w:pPr>
      <w:r>
        <w:continuationSeparator/>
      </w:r>
    </w:p>
    <w:p w14:paraId="2C62F464" w14:textId="77777777" w:rsidR="0019252F" w:rsidRDefault="0019252F"/>
  </w:footnote>
  <w:footnote w:type="continuationNotice" w:id="1">
    <w:p w14:paraId="070954FB" w14:textId="77777777" w:rsidR="0019252F" w:rsidRDefault="0019252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8E17E" w14:textId="6FA5C122" w:rsidR="00AE3221" w:rsidRDefault="00CC44AA" w:rsidP="00643137">
    <w:pPr>
      <w:pStyle w:val="Header"/>
      <w:spacing w:line="216" w:lineRule="auto"/>
      <w:ind w:left="-720" w:right="0"/>
    </w:pPr>
    <w:bookmarkStart w:id="18" w:name="_Hlk190884303"/>
    <w:bookmarkStart w:id="19" w:name="_Hlk190884304"/>
    <w:bookmarkStart w:id="20" w:name="_Hlk190884344"/>
    <w:bookmarkStart w:id="21" w:name="_Hlk190884345"/>
    <w:bookmarkStart w:id="22" w:name="_Hlk190884352"/>
    <w:bookmarkStart w:id="23" w:name="_Hlk190884353"/>
    <w:r>
      <w:rPr>
        <w:b/>
        <w:bCs/>
        <w:noProof/>
        <w:color w:val="auto"/>
      </w:rPr>
      <w:drawing>
        <wp:anchor distT="0" distB="0" distL="114300" distR="114300" simplePos="0" relativeHeight="251658243" behindDoc="1" locked="0" layoutInCell="1" allowOverlap="1" wp14:anchorId="4D58B29B" wp14:editId="5EC8BB39">
          <wp:simplePos x="0" y="0"/>
          <wp:positionH relativeFrom="column">
            <wp:posOffset>4600575</wp:posOffset>
          </wp:positionH>
          <wp:positionV relativeFrom="paragraph">
            <wp:posOffset>171450</wp:posOffset>
          </wp:positionV>
          <wp:extent cx="1808703" cy="228600"/>
          <wp:effectExtent l="0" t="0" r="1270" b="0"/>
          <wp:wrapNone/>
          <wp:docPr id="1287168311" name="Picture 3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001163" name="Picture 3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8703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8"/>
    <w:bookmarkEnd w:id="19"/>
    <w:bookmarkEnd w:id="20"/>
    <w:bookmarkEnd w:id="21"/>
    <w:bookmarkEnd w:id="22"/>
    <w:bookmarkEnd w:id="23"/>
    <w:r w:rsidR="00223620">
      <w:t>title</w:t>
    </w:r>
    <w:r w:rsidR="002B0E1C">
      <w:br/>
      <w:t>Number:</w:t>
    </w:r>
    <w:r w:rsidR="002B0E1C">
      <w:br/>
      <w:t>Revision:</w:t>
    </w:r>
    <w:r w:rsidR="00505A61">
      <w:t xml:space="preserve"> 0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3AC4DE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D966E5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B72FC0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46E460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5BE575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1003CD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CCE1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92CC8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649C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A1877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1C524"/>
    <w:multiLevelType w:val="hybridMultilevel"/>
    <w:tmpl w:val="FFFFFFFF"/>
    <w:lvl w:ilvl="0" w:tplc="4008D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207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E85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800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F4F6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A6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58B2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D8C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CD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6F58AF"/>
    <w:multiLevelType w:val="hybridMultilevel"/>
    <w:tmpl w:val="E940C00C"/>
    <w:lvl w:ilvl="0" w:tplc="A85444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B3838" w:themeColor="background2" w:themeShade="40"/>
        <w:position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90B0E2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E76DA1"/>
    <w:multiLevelType w:val="hybridMultilevel"/>
    <w:tmpl w:val="6422D3F8"/>
    <w:lvl w:ilvl="0" w:tplc="5E4ACCC2">
      <w:start w:val="1"/>
      <w:numFmt w:val="bullet"/>
      <w:lvlText w:val=""/>
      <w:lvlJc w:val="left"/>
      <w:pPr>
        <w:ind w:left="540" w:hanging="360"/>
      </w:pPr>
      <w:rPr>
        <w:rFonts w:ascii="Wingdings" w:hAnsi="Wingdings" w:cs="Times New Roman" w:hint="default"/>
        <w:b/>
        <w:i w:val="0"/>
        <w:color w:val="0B7499"/>
        <w:position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10B46B20"/>
    <w:multiLevelType w:val="multilevel"/>
    <w:tmpl w:val="D35E7E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5" w15:restartNumberingAfterBreak="0">
    <w:nsid w:val="11DAC2CF"/>
    <w:multiLevelType w:val="hybridMultilevel"/>
    <w:tmpl w:val="FFFFFFFF"/>
    <w:lvl w:ilvl="0" w:tplc="CA7CA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EE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2C5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D84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49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3E5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6B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6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542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3C1ED5"/>
    <w:multiLevelType w:val="multilevel"/>
    <w:tmpl w:val="9B4080B6"/>
    <w:lvl w:ilvl="0">
      <w:start w:val="1"/>
      <w:numFmt w:val="decimal"/>
      <w:suff w:val="space"/>
      <w:lvlText w:val="A%1 —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A%1.%2 —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A%1.%2.%3—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A%1.%2.%3.%4 —"/>
      <w:lvlJc w:val="left"/>
      <w:pPr>
        <w:ind w:left="99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160208A8"/>
    <w:multiLevelType w:val="multilevel"/>
    <w:tmpl w:val="FEE2E086"/>
    <w:lvl w:ilvl="0">
      <w:start w:val="1"/>
      <w:numFmt w:val="decimal"/>
      <w:suff w:val="space"/>
      <w:lvlText w:val="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:"/>
      <w:lvlJc w:val="left"/>
      <w:pPr>
        <w:ind w:left="0" w:firstLine="0"/>
      </w:pPr>
    </w:lvl>
    <w:lvl w:ilvl="3">
      <w:start w:val="1"/>
      <w:numFmt w:val="decimal"/>
      <w:suff w:val="space"/>
      <w:lvlText w:val="%1.%2.%3.%4: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17B9373C"/>
    <w:multiLevelType w:val="hybridMultilevel"/>
    <w:tmpl w:val="38FA3406"/>
    <w:lvl w:ilvl="0" w:tplc="2CDEA772">
      <w:start w:val="1"/>
      <w:numFmt w:val="bullet"/>
      <w:lvlText w:val="–"/>
      <w:lvlJc w:val="left"/>
      <w:pPr>
        <w:ind w:left="1008" w:hanging="216"/>
      </w:pPr>
      <w:rPr>
        <w:rFonts w:ascii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0A329F"/>
    <w:multiLevelType w:val="hybridMultilevel"/>
    <w:tmpl w:val="B0428042"/>
    <w:lvl w:ilvl="0" w:tplc="D1068BA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  <w:position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0" w15:restartNumberingAfterBreak="0">
    <w:nsid w:val="1A322214"/>
    <w:multiLevelType w:val="hybridMultilevel"/>
    <w:tmpl w:val="1A4E9726"/>
    <w:lvl w:ilvl="0" w:tplc="83829552">
      <w:start w:val="1"/>
      <w:numFmt w:val="bullet"/>
      <w:pStyle w:val="GMBullet1i4"/>
      <w:lvlText w:val=""/>
      <w:lvlJc w:val="left"/>
      <w:pPr>
        <w:ind w:left="3096" w:hanging="216"/>
      </w:pPr>
      <w:rPr>
        <w:rFonts w:ascii="Wingdings" w:hAnsi="Wingdings" w:hint="default"/>
        <w:color w:val="3B3838" w:themeColor="background2" w:themeShade="40"/>
        <w:position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5BF9CC"/>
    <w:multiLevelType w:val="hybridMultilevel"/>
    <w:tmpl w:val="FFFFFFFF"/>
    <w:lvl w:ilvl="0" w:tplc="78E6B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A1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28BE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F6B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60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B0D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4A6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49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623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1A1D73"/>
    <w:multiLevelType w:val="hybridMultilevel"/>
    <w:tmpl w:val="E7DA236A"/>
    <w:lvl w:ilvl="0" w:tplc="1568AAEC">
      <w:start w:val="1"/>
      <w:numFmt w:val="bullet"/>
      <w:pStyle w:val="GMTcb"/>
      <w:lvlText w:val=""/>
      <w:lvlJc w:val="left"/>
      <w:pPr>
        <w:ind w:left="144" w:hanging="144"/>
      </w:pPr>
      <w:rPr>
        <w:rFonts w:ascii="Symbol" w:hAnsi="Symbol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3" w15:restartNumberingAfterBreak="0">
    <w:nsid w:val="293E6AAE"/>
    <w:multiLevelType w:val="hybridMultilevel"/>
    <w:tmpl w:val="F136506E"/>
    <w:lvl w:ilvl="0" w:tplc="1FC66CA6">
      <w:start w:val="1"/>
      <w:numFmt w:val="bullet"/>
      <w:pStyle w:val="GMBullet-1"/>
      <w:lvlText w:val=""/>
      <w:lvlJc w:val="left"/>
      <w:pPr>
        <w:ind w:left="576" w:hanging="216"/>
      </w:pPr>
      <w:rPr>
        <w:rFonts w:ascii="Wingdings" w:hAnsi="Wingdings" w:hint="default"/>
        <w:color w:val="3B3838" w:themeColor="background2" w:themeShade="40"/>
        <w:position w:val="0"/>
        <w:sz w:val="24"/>
      </w:rPr>
    </w:lvl>
    <w:lvl w:ilvl="1" w:tplc="FFFFFFFF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4" w15:restartNumberingAfterBreak="0">
    <w:nsid w:val="2CE57AC9"/>
    <w:multiLevelType w:val="hybridMultilevel"/>
    <w:tmpl w:val="3CD2C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C00594"/>
    <w:multiLevelType w:val="hybridMultilevel"/>
    <w:tmpl w:val="4140AFB2"/>
    <w:lvl w:ilvl="0" w:tplc="F3BE495A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/>
        <w:i w:val="0"/>
        <w:color w:val="1E66A1"/>
        <w:position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1F70DC"/>
    <w:multiLevelType w:val="hybridMultilevel"/>
    <w:tmpl w:val="BAF01548"/>
    <w:lvl w:ilvl="0" w:tplc="E642F912">
      <w:start w:val="1"/>
      <w:numFmt w:val="bullet"/>
      <w:lvlText w:val="►"/>
      <w:lvlJc w:val="left"/>
      <w:pPr>
        <w:ind w:left="576" w:hanging="360"/>
      </w:pPr>
      <w:rPr>
        <w:rFonts w:ascii="Times New Roman" w:hAnsi="Times New Roman" w:cs="Times New Roman" w:hint="default"/>
        <w:color w:val="C45911" w:themeColor="accent2" w:themeShade="BF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621D60"/>
    <w:multiLevelType w:val="hybridMultilevel"/>
    <w:tmpl w:val="8BF8390C"/>
    <w:lvl w:ilvl="0" w:tplc="2B4C45DE">
      <w:start w:val="1"/>
      <w:numFmt w:val="bullet"/>
      <w:pStyle w:val="GMBullet1i3"/>
      <w:lvlText w:val=""/>
      <w:lvlJc w:val="left"/>
      <w:pPr>
        <w:ind w:left="2088" w:hanging="216"/>
      </w:pPr>
      <w:rPr>
        <w:rFonts w:ascii="Wingdings" w:hAnsi="Wingdings" w:hint="default"/>
        <w:color w:val="3B3838" w:themeColor="background2" w:themeShade="40"/>
        <w:position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716D0B"/>
    <w:multiLevelType w:val="multilevel"/>
    <w:tmpl w:val="3E6AE3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5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70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1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48618D34"/>
    <w:multiLevelType w:val="hybridMultilevel"/>
    <w:tmpl w:val="FFFFFFFF"/>
    <w:lvl w:ilvl="0" w:tplc="FFE6A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B42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DE7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682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8A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61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3AC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A4B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AE6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832CDA"/>
    <w:multiLevelType w:val="hybridMultilevel"/>
    <w:tmpl w:val="EBC818B4"/>
    <w:lvl w:ilvl="0" w:tplc="7100988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position w:val="0"/>
        <w:sz w:val="24"/>
      </w:rPr>
    </w:lvl>
    <w:lvl w:ilvl="1" w:tplc="04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1" w15:restartNumberingAfterBreak="0">
    <w:nsid w:val="51BF4AE3"/>
    <w:multiLevelType w:val="multilevel"/>
    <w:tmpl w:val="E946E832"/>
    <w:name w:val="GMHeadings"/>
    <w:lvl w:ilvl="0">
      <w:start w:val="1"/>
      <w:numFmt w:val="decimal"/>
      <w:pStyle w:val="Heading1"/>
      <w:lvlText w:val="%1: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: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pStyle w:val="Heading3"/>
      <w:lvlText w:val="%1.%2.%3:"/>
      <w:lvlJc w:val="left"/>
      <w:pPr>
        <w:tabs>
          <w:tab w:val="num" w:pos="1872"/>
        </w:tabs>
        <w:ind w:left="1872" w:hanging="864"/>
      </w:pPr>
      <w:rPr>
        <w:rFonts w:hint="default"/>
      </w:rPr>
    </w:lvl>
    <w:lvl w:ilvl="3">
      <w:start w:val="1"/>
      <w:numFmt w:val="decimal"/>
      <w:pStyle w:val="Heading4"/>
      <w:lvlText w:val="%1.%2.%3.%4:"/>
      <w:lvlJc w:val="left"/>
      <w:pPr>
        <w:tabs>
          <w:tab w:val="num" w:pos="2880"/>
        </w:tabs>
        <w:ind w:left="2880" w:hanging="1008"/>
      </w:pPr>
      <w:rPr>
        <w:rFonts w:hint="default"/>
      </w:rPr>
    </w:lvl>
    <w:lvl w:ilvl="4">
      <w:start w:val="1"/>
      <w:numFmt w:val="decimal"/>
      <w:pStyle w:val="Heading5"/>
      <w:lvlText w:val="%1.%2.%3.%4.%5:"/>
      <w:lvlJc w:val="left"/>
      <w:pPr>
        <w:tabs>
          <w:tab w:val="num" w:pos="4176"/>
        </w:tabs>
        <w:ind w:left="4176" w:hanging="1296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59AD09E1"/>
    <w:multiLevelType w:val="multilevel"/>
    <w:tmpl w:val="7DA6B5C8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7A45C5"/>
    <w:multiLevelType w:val="hybridMultilevel"/>
    <w:tmpl w:val="14F457BC"/>
    <w:lvl w:ilvl="0" w:tplc="2D08F2A0">
      <w:start w:val="1"/>
      <w:numFmt w:val="bullet"/>
      <w:pStyle w:val="GMBullet-2-last"/>
      <w:lvlText w:val=""/>
      <w:lvlJc w:val="left"/>
      <w:pPr>
        <w:ind w:left="1080" w:hanging="360"/>
      </w:pPr>
      <w:rPr>
        <w:rFonts w:ascii="Wingdings" w:hAnsi="Wingdings" w:hint="default"/>
        <w:b w:val="0"/>
        <w:i w:val="0"/>
        <w:color w:val="767171" w:themeColor="background2" w:themeShade="80"/>
        <w:w w:val="100"/>
        <w:position w:val="-4"/>
        <w:sz w:val="28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4" w15:restartNumberingAfterBreak="0">
    <w:nsid w:val="5C2374A5"/>
    <w:multiLevelType w:val="hybridMultilevel"/>
    <w:tmpl w:val="19E84690"/>
    <w:lvl w:ilvl="0" w:tplc="BA9ED6C6">
      <w:start w:val="1"/>
      <w:numFmt w:val="bullet"/>
      <w:pStyle w:val="GMBullet1i5"/>
      <w:lvlText w:val=""/>
      <w:lvlJc w:val="left"/>
      <w:pPr>
        <w:ind w:left="4176" w:firstLine="0"/>
      </w:pPr>
      <w:rPr>
        <w:rFonts w:ascii="Wingdings" w:hAnsi="Wingdings" w:hint="default"/>
        <w:color w:val="3B3838" w:themeColor="background2" w:themeShade="40"/>
        <w:position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E4080"/>
    <w:multiLevelType w:val="hybridMultilevel"/>
    <w:tmpl w:val="45A64B9C"/>
    <w:lvl w:ilvl="0" w:tplc="276A74A0">
      <w:start w:val="1"/>
      <w:numFmt w:val="bullet"/>
      <w:lvlText w:val=""/>
      <w:lvlJc w:val="left"/>
      <w:pPr>
        <w:ind w:left="216" w:hanging="216"/>
      </w:pPr>
      <w:rPr>
        <w:rFonts w:ascii="Wingdings" w:hAnsi="Wingdings" w:hint="default"/>
        <w:color w:val="C45911" w:themeColor="accent2" w:themeShade="BF"/>
        <w:position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6" w15:restartNumberingAfterBreak="0">
    <w:nsid w:val="6DB21FAB"/>
    <w:multiLevelType w:val="hybridMultilevel"/>
    <w:tmpl w:val="4EDA9690"/>
    <w:lvl w:ilvl="0" w:tplc="27D2122C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  <w:color w:val="3B3838" w:themeColor="background2" w:themeShade="40"/>
        <w:position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37" w15:restartNumberingAfterBreak="0">
    <w:nsid w:val="72BA34DB"/>
    <w:multiLevelType w:val="hybridMultilevel"/>
    <w:tmpl w:val="F3140C74"/>
    <w:lvl w:ilvl="0" w:tplc="0FC2E8AA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75E8A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C2B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CE6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80E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BC3E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C9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06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4ED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3C0E4D"/>
    <w:multiLevelType w:val="hybridMultilevel"/>
    <w:tmpl w:val="E6D8B014"/>
    <w:lvl w:ilvl="0" w:tplc="FFFFFFFF">
      <w:start w:val="1"/>
      <w:numFmt w:val="decimal"/>
      <w:lvlText w:val="%1."/>
      <w:lvlJc w:val="left"/>
      <w:pPr>
        <w:ind w:left="216" w:hanging="216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CF55C8"/>
    <w:multiLevelType w:val="hybridMultilevel"/>
    <w:tmpl w:val="F4A61EBE"/>
    <w:lvl w:ilvl="0" w:tplc="10528602">
      <w:start w:val="1"/>
      <w:numFmt w:val="bullet"/>
      <w:pStyle w:val="GMBullet1i2"/>
      <w:lvlText w:val=""/>
      <w:lvlJc w:val="left"/>
      <w:pPr>
        <w:ind w:left="1224" w:hanging="216"/>
      </w:pPr>
      <w:rPr>
        <w:rFonts w:ascii="Wingdings" w:hAnsi="Wingdings" w:hint="default"/>
        <w:color w:val="3B3838" w:themeColor="background2" w:themeShade="40"/>
        <w:position w:val="0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AC47C0"/>
    <w:multiLevelType w:val="hybridMultilevel"/>
    <w:tmpl w:val="14705346"/>
    <w:lvl w:ilvl="0" w:tplc="F35EDF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DD1304"/>
    <w:multiLevelType w:val="hybridMultilevel"/>
    <w:tmpl w:val="81D418AA"/>
    <w:lvl w:ilvl="0" w:tplc="AC605C70">
      <w:start w:val="1"/>
      <w:numFmt w:val="bullet"/>
      <w:pStyle w:val="GMTcb2"/>
      <w:lvlText w:val="▪"/>
      <w:lvlJc w:val="left"/>
      <w:pPr>
        <w:ind w:left="288" w:hanging="144"/>
      </w:pPr>
      <w:rPr>
        <w:rFonts w:ascii="Arial Narrow" w:hAnsi="Arial Narrow" w:hint="default"/>
        <w:b w:val="0"/>
        <w:i w:val="0"/>
        <w:color w:val="113958"/>
        <w:w w:val="100"/>
        <w:position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687375">
    <w:abstractNumId w:val="15"/>
  </w:num>
  <w:num w:numId="2" w16cid:durableId="1379477972">
    <w:abstractNumId w:val="21"/>
  </w:num>
  <w:num w:numId="3" w16cid:durableId="526455855">
    <w:abstractNumId w:val="29"/>
  </w:num>
  <w:num w:numId="4" w16cid:durableId="1909880873">
    <w:abstractNumId w:val="10"/>
  </w:num>
  <w:num w:numId="5" w16cid:durableId="1948655266">
    <w:abstractNumId w:val="12"/>
  </w:num>
  <w:num w:numId="6" w16cid:durableId="163978802">
    <w:abstractNumId w:val="16"/>
  </w:num>
  <w:num w:numId="7" w16cid:durableId="902984888">
    <w:abstractNumId w:val="19"/>
  </w:num>
  <w:num w:numId="8" w16cid:durableId="1465735293">
    <w:abstractNumId w:val="33"/>
  </w:num>
  <w:num w:numId="9" w16cid:durableId="150292067">
    <w:abstractNumId w:val="18"/>
  </w:num>
  <w:num w:numId="10" w16cid:durableId="1477795232">
    <w:abstractNumId w:val="22"/>
  </w:num>
  <w:num w:numId="11" w16cid:durableId="1279407658">
    <w:abstractNumId w:val="30"/>
  </w:num>
  <w:num w:numId="12" w16cid:durableId="1658143472">
    <w:abstractNumId w:val="33"/>
  </w:num>
  <w:num w:numId="13" w16cid:durableId="2120444817">
    <w:abstractNumId w:val="33"/>
    <w:lvlOverride w:ilvl="0">
      <w:startOverride w:val="1"/>
    </w:lvlOverride>
  </w:num>
  <w:num w:numId="14" w16cid:durableId="516043927">
    <w:abstractNumId w:val="35"/>
  </w:num>
  <w:num w:numId="15" w16cid:durableId="542253605">
    <w:abstractNumId w:val="41"/>
  </w:num>
  <w:num w:numId="16" w16cid:durableId="204492537">
    <w:abstractNumId w:val="26"/>
  </w:num>
  <w:num w:numId="17" w16cid:durableId="570652206">
    <w:abstractNumId w:val="40"/>
  </w:num>
  <w:num w:numId="18" w16cid:durableId="258492515">
    <w:abstractNumId w:val="13"/>
  </w:num>
  <w:num w:numId="19" w16cid:durableId="968822683">
    <w:abstractNumId w:val="25"/>
  </w:num>
  <w:num w:numId="20" w16cid:durableId="1229070676">
    <w:abstractNumId w:val="28"/>
  </w:num>
  <w:num w:numId="21" w16cid:durableId="1460954787">
    <w:abstractNumId w:val="23"/>
  </w:num>
  <w:num w:numId="22" w16cid:durableId="727148655">
    <w:abstractNumId w:val="33"/>
    <w:lvlOverride w:ilvl="0">
      <w:startOverride w:val="1"/>
    </w:lvlOverride>
  </w:num>
  <w:num w:numId="23" w16cid:durableId="1315531022">
    <w:abstractNumId w:val="17"/>
  </w:num>
  <w:num w:numId="24" w16cid:durableId="1495416406">
    <w:abstractNumId w:val="17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62366247">
    <w:abstractNumId w:val="17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2019236">
    <w:abstractNumId w:val="33"/>
    <w:lvlOverride w:ilvl="0">
      <w:startOverride w:val="1"/>
    </w:lvlOverride>
  </w:num>
  <w:num w:numId="27" w16cid:durableId="1537154743">
    <w:abstractNumId w:val="37"/>
  </w:num>
  <w:num w:numId="28" w16cid:durableId="2136215551">
    <w:abstractNumId w:val="38"/>
  </w:num>
  <w:num w:numId="29" w16cid:durableId="690302528">
    <w:abstractNumId w:val="38"/>
    <w:lvlOverride w:ilvl="0">
      <w:startOverride w:val="1"/>
    </w:lvlOverride>
  </w:num>
  <w:num w:numId="30" w16cid:durableId="44455041">
    <w:abstractNumId w:val="38"/>
    <w:lvlOverride w:ilvl="0">
      <w:startOverride w:val="1"/>
    </w:lvlOverride>
  </w:num>
  <w:num w:numId="31" w16cid:durableId="1869953322">
    <w:abstractNumId w:val="23"/>
    <w:lvlOverride w:ilvl="0">
      <w:startOverride w:val="1"/>
    </w:lvlOverride>
  </w:num>
  <w:num w:numId="32" w16cid:durableId="1992907594">
    <w:abstractNumId w:val="38"/>
    <w:lvlOverride w:ilvl="0">
      <w:startOverride w:val="1"/>
    </w:lvlOverride>
  </w:num>
  <w:num w:numId="33" w16cid:durableId="1040010845">
    <w:abstractNumId w:val="38"/>
    <w:lvlOverride w:ilvl="0">
      <w:startOverride w:val="1"/>
    </w:lvlOverride>
  </w:num>
  <w:num w:numId="34" w16cid:durableId="257832169">
    <w:abstractNumId w:val="38"/>
    <w:lvlOverride w:ilvl="0">
      <w:startOverride w:val="1"/>
    </w:lvlOverride>
  </w:num>
  <w:num w:numId="35" w16cid:durableId="216867624">
    <w:abstractNumId w:val="38"/>
    <w:lvlOverride w:ilvl="0">
      <w:startOverride w:val="1"/>
    </w:lvlOverride>
  </w:num>
  <w:num w:numId="36" w16cid:durableId="1836069822">
    <w:abstractNumId w:val="38"/>
    <w:lvlOverride w:ilvl="0">
      <w:startOverride w:val="1"/>
    </w:lvlOverride>
  </w:num>
  <w:num w:numId="37" w16cid:durableId="66267929">
    <w:abstractNumId w:val="38"/>
    <w:lvlOverride w:ilvl="0">
      <w:startOverride w:val="1"/>
    </w:lvlOverride>
  </w:num>
  <w:num w:numId="38" w16cid:durableId="292492492">
    <w:abstractNumId w:val="32"/>
  </w:num>
  <w:num w:numId="39" w16cid:durableId="1721053324">
    <w:abstractNumId w:val="17"/>
  </w:num>
  <w:num w:numId="40" w16cid:durableId="1304963709">
    <w:abstractNumId w:val="41"/>
    <w:lvlOverride w:ilvl="0">
      <w:startOverride w:val="1"/>
    </w:lvlOverride>
  </w:num>
  <w:num w:numId="41" w16cid:durableId="2079160223">
    <w:abstractNumId w:val="31"/>
  </w:num>
  <w:num w:numId="42" w16cid:durableId="9680181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62330123">
    <w:abstractNumId w:val="33"/>
    <w:lvlOverride w:ilvl="0">
      <w:startOverride w:val="1"/>
    </w:lvlOverride>
  </w:num>
  <w:num w:numId="44" w16cid:durableId="918448107">
    <w:abstractNumId w:val="23"/>
    <w:lvlOverride w:ilvl="0">
      <w:startOverride w:val="1"/>
    </w:lvlOverride>
  </w:num>
  <w:num w:numId="45" w16cid:durableId="1421220320">
    <w:abstractNumId w:val="36"/>
  </w:num>
  <w:num w:numId="46" w16cid:durableId="519319351">
    <w:abstractNumId w:val="11"/>
  </w:num>
  <w:num w:numId="47" w16cid:durableId="726957847">
    <w:abstractNumId w:val="39"/>
  </w:num>
  <w:num w:numId="48" w16cid:durableId="860779298">
    <w:abstractNumId w:val="27"/>
  </w:num>
  <w:num w:numId="49" w16cid:durableId="1269584421">
    <w:abstractNumId w:val="20"/>
  </w:num>
  <w:num w:numId="50" w16cid:durableId="389353084">
    <w:abstractNumId w:val="27"/>
    <w:lvlOverride w:ilvl="0">
      <w:startOverride w:val="1"/>
    </w:lvlOverride>
  </w:num>
  <w:num w:numId="51" w16cid:durableId="1777021687">
    <w:abstractNumId w:val="27"/>
    <w:lvlOverride w:ilvl="0">
      <w:startOverride w:val="1"/>
    </w:lvlOverride>
  </w:num>
  <w:num w:numId="52" w16cid:durableId="1512791675">
    <w:abstractNumId w:val="20"/>
    <w:lvlOverride w:ilvl="0">
      <w:startOverride w:val="1"/>
    </w:lvlOverride>
  </w:num>
  <w:num w:numId="53" w16cid:durableId="2019262147">
    <w:abstractNumId w:val="20"/>
    <w:lvlOverride w:ilvl="0">
      <w:startOverride w:val="1"/>
    </w:lvlOverride>
  </w:num>
  <w:num w:numId="54" w16cid:durableId="195388247">
    <w:abstractNumId w:val="20"/>
    <w:lvlOverride w:ilvl="0">
      <w:startOverride w:val="1"/>
    </w:lvlOverride>
  </w:num>
  <w:num w:numId="55" w16cid:durableId="146358021">
    <w:abstractNumId w:val="34"/>
  </w:num>
  <w:num w:numId="56" w16cid:durableId="60448993">
    <w:abstractNumId w:val="34"/>
    <w:lvlOverride w:ilvl="0">
      <w:startOverride w:val="1"/>
    </w:lvlOverride>
  </w:num>
  <w:num w:numId="57" w16cid:durableId="196896171">
    <w:abstractNumId w:val="34"/>
    <w:lvlOverride w:ilvl="0">
      <w:startOverride w:val="1"/>
    </w:lvlOverride>
  </w:num>
  <w:num w:numId="58" w16cid:durableId="1121653620">
    <w:abstractNumId w:val="34"/>
    <w:lvlOverride w:ilvl="0">
      <w:startOverride w:val="1"/>
    </w:lvlOverride>
  </w:num>
  <w:num w:numId="59" w16cid:durableId="1732926173">
    <w:abstractNumId w:val="24"/>
  </w:num>
  <w:num w:numId="60" w16cid:durableId="497842209">
    <w:abstractNumId w:val="14"/>
  </w:num>
  <w:num w:numId="61" w16cid:durableId="175386398">
    <w:abstractNumId w:val="9"/>
  </w:num>
  <w:num w:numId="62" w16cid:durableId="100032774">
    <w:abstractNumId w:val="7"/>
  </w:num>
  <w:num w:numId="63" w16cid:durableId="1468275049">
    <w:abstractNumId w:val="6"/>
  </w:num>
  <w:num w:numId="64" w16cid:durableId="1979140950">
    <w:abstractNumId w:val="5"/>
  </w:num>
  <w:num w:numId="65" w16cid:durableId="514081206">
    <w:abstractNumId w:val="4"/>
  </w:num>
  <w:num w:numId="66" w16cid:durableId="938294541">
    <w:abstractNumId w:val="8"/>
  </w:num>
  <w:num w:numId="67" w16cid:durableId="180045769">
    <w:abstractNumId w:val="3"/>
  </w:num>
  <w:num w:numId="68" w16cid:durableId="2077626880">
    <w:abstractNumId w:val="2"/>
  </w:num>
  <w:num w:numId="69" w16cid:durableId="577130784">
    <w:abstractNumId w:val="1"/>
  </w:num>
  <w:num w:numId="70" w16cid:durableId="166523317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321" w:allStyles="1" w:customStyles="0" w:latentStyles="0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defaultTabStop w:val="720"/>
  <w:defaultTableStyle w:val="GM-SOPtabl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137"/>
    <w:rsid w:val="00002353"/>
    <w:rsid w:val="00006915"/>
    <w:rsid w:val="000106A0"/>
    <w:rsid w:val="00010CBD"/>
    <w:rsid w:val="000121B1"/>
    <w:rsid w:val="00013AFB"/>
    <w:rsid w:val="00015E7A"/>
    <w:rsid w:val="000170AD"/>
    <w:rsid w:val="00017B9A"/>
    <w:rsid w:val="00020622"/>
    <w:rsid w:val="00022206"/>
    <w:rsid w:val="00023076"/>
    <w:rsid w:val="00023089"/>
    <w:rsid w:val="00023809"/>
    <w:rsid w:val="00025012"/>
    <w:rsid w:val="00025C74"/>
    <w:rsid w:val="00026EB2"/>
    <w:rsid w:val="00030B85"/>
    <w:rsid w:val="00035E0A"/>
    <w:rsid w:val="00036BA2"/>
    <w:rsid w:val="00036C38"/>
    <w:rsid w:val="00037371"/>
    <w:rsid w:val="00040464"/>
    <w:rsid w:val="000410B9"/>
    <w:rsid w:val="00041B97"/>
    <w:rsid w:val="00042107"/>
    <w:rsid w:val="000447FD"/>
    <w:rsid w:val="00047C10"/>
    <w:rsid w:val="00050A37"/>
    <w:rsid w:val="0005134F"/>
    <w:rsid w:val="00053DC6"/>
    <w:rsid w:val="00053FDB"/>
    <w:rsid w:val="000568A5"/>
    <w:rsid w:val="00057294"/>
    <w:rsid w:val="00063BD0"/>
    <w:rsid w:val="0006578F"/>
    <w:rsid w:val="00065955"/>
    <w:rsid w:val="00066DE8"/>
    <w:rsid w:val="00070620"/>
    <w:rsid w:val="00072F58"/>
    <w:rsid w:val="00072F9E"/>
    <w:rsid w:val="00073E87"/>
    <w:rsid w:val="000740DD"/>
    <w:rsid w:val="00075554"/>
    <w:rsid w:val="00077656"/>
    <w:rsid w:val="00080A6F"/>
    <w:rsid w:val="00081C9E"/>
    <w:rsid w:val="00082301"/>
    <w:rsid w:val="00082EE5"/>
    <w:rsid w:val="000832C2"/>
    <w:rsid w:val="00084FCE"/>
    <w:rsid w:val="000853A8"/>
    <w:rsid w:val="00086D45"/>
    <w:rsid w:val="00087C12"/>
    <w:rsid w:val="00092281"/>
    <w:rsid w:val="00092466"/>
    <w:rsid w:val="000931CB"/>
    <w:rsid w:val="00093955"/>
    <w:rsid w:val="00094635"/>
    <w:rsid w:val="0009622E"/>
    <w:rsid w:val="0009625B"/>
    <w:rsid w:val="00096FBB"/>
    <w:rsid w:val="00097D6E"/>
    <w:rsid w:val="000A05ED"/>
    <w:rsid w:val="000A0CAC"/>
    <w:rsid w:val="000A11CF"/>
    <w:rsid w:val="000A2366"/>
    <w:rsid w:val="000A44D6"/>
    <w:rsid w:val="000A4A34"/>
    <w:rsid w:val="000A5759"/>
    <w:rsid w:val="000A5775"/>
    <w:rsid w:val="000B3A67"/>
    <w:rsid w:val="000B3B01"/>
    <w:rsid w:val="000B3E02"/>
    <w:rsid w:val="000B4E66"/>
    <w:rsid w:val="000C19D1"/>
    <w:rsid w:val="000C2EAD"/>
    <w:rsid w:val="000C38AD"/>
    <w:rsid w:val="000C3958"/>
    <w:rsid w:val="000C46E6"/>
    <w:rsid w:val="000C547C"/>
    <w:rsid w:val="000C5784"/>
    <w:rsid w:val="000C5E3C"/>
    <w:rsid w:val="000C6D21"/>
    <w:rsid w:val="000C6F5D"/>
    <w:rsid w:val="000C7D3D"/>
    <w:rsid w:val="000D0886"/>
    <w:rsid w:val="000D1669"/>
    <w:rsid w:val="000D2B8A"/>
    <w:rsid w:val="000D6629"/>
    <w:rsid w:val="000E0B53"/>
    <w:rsid w:val="000E0CA2"/>
    <w:rsid w:val="000E112A"/>
    <w:rsid w:val="000E1EB2"/>
    <w:rsid w:val="000E47DC"/>
    <w:rsid w:val="000E6415"/>
    <w:rsid w:val="000E6514"/>
    <w:rsid w:val="000E6FB1"/>
    <w:rsid w:val="000F2C36"/>
    <w:rsid w:val="000F3C84"/>
    <w:rsid w:val="000F4EC7"/>
    <w:rsid w:val="000F7936"/>
    <w:rsid w:val="000F7FCF"/>
    <w:rsid w:val="00101B37"/>
    <w:rsid w:val="00101B67"/>
    <w:rsid w:val="0010226C"/>
    <w:rsid w:val="0010227E"/>
    <w:rsid w:val="00102981"/>
    <w:rsid w:val="00102C9F"/>
    <w:rsid w:val="001031FD"/>
    <w:rsid w:val="00103593"/>
    <w:rsid w:val="00104255"/>
    <w:rsid w:val="00104613"/>
    <w:rsid w:val="00106A9D"/>
    <w:rsid w:val="0011048C"/>
    <w:rsid w:val="001106BA"/>
    <w:rsid w:val="00113388"/>
    <w:rsid w:val="0011380E"/>
    <w:rsid w:val="001148EC"/>
    <w:rsid w:val="00114A32"/>
    <w:rsid w:val="00114AB3"/>
    <w:rsid w:val="0011597C"/>
    <w:rsid w:val="00115AF9"/>
    <w:rsid w:val="00115C39"/>
    <w:rsid w:val="00117940"/>
    <w:rsid w:val="001241AE"/>
    <w:rsid w:val="0012465B"/>
    <w:rsid w:val="001246C0"/>
    <w:rsid w:val="00124EAA"/>
    <w:rsid w:val="001270FF"/>
    <w:rsid w:val="00127621"/>
    <w:rsid w:val="00127B10"/>
    <w:rsid w:val="00131D5A"/>
    <w:rsid w:val="0013320A"/>
    <w:rsid w:val="001360A3"/>
    <w:rsid w:val="00136587"/>
    <w:rsid w:val="00136D25"/>
    <w:rsid w:val="001421D0"/>
    <w:rsid w:val="00142793"/>
    <w:rsid w:val="001429A5"/>
    <w:rsid w:val="00142DB4"/>
    <w:rsid w:val="00142F81"/>
    <w:rsid w:val="001450C3"/>
    <w:rsid w:val="0014764B"/>
    <w:rsid w:val="00150395"/>
    <w:rsid w:val="00153BF1"/>
    <w:rsid w:val="00154E90"/>
    <w:rsid w:val="00155432"/>
    <w:rsid w:val="00156B82"/>
    <w:rsid w:val="00157068"/>
    <w:rsid w:val="00157CAA"/>
    <w:rsid w:val="00163A3E"/>
    <w:rsid w:val="001677E9"/>
    <w:rsid w:val="00170640"/>
    <w:rsid w:val="00171E16"/>
    <w:rsid w:val="00172025"/>
    <w:rsid w:val="0017232B"/>
    <w:rsid w:val="001723B0"/>
    <w:rsid w:val="00174981"/>
    <w:rsid w:val="0018220F"/>
    <w:rsid w:val="001836B5"/>
    <w:rsid w:val="00183C63"/>
    <w:rsid w:val="00184417"/>
    <w:rsid w:val="0018464F"/>
    <w:rsid w:val="001846CB"/>
    <w:rsid w:val="00184A94"/>
    <w:rsid w:val="00185EE1"/>
    <w:rsid w:val="00186E54"/>
    <w:rsid w:val="0018746E"/>
    <w:rsid w:val="00187621"/>
    <w:rsid w:val="0019017A"/>
    <w:rsid w:val="0019252F"/>
    <w:rsid w:val="001945D9"/>
    <w:rsid w:val="001961DF"/>
    <w:rsid w:val="00197EFA"/>
    <w:rsid w:val="001A29D2"/>
    <w:rsid w:val="001A4B15"/>
    <w:rsid w:val="001A5228"/>
    <w:rsid w:val="001A6378"/>
    <w:rsid w:val="001A743E"/>
    <w:rsid w:val="001B01D7"/>
    <w:rsid w:val="001B14F4"/>
    <w:rsid w:val="001B17B1"/>
    <w:rsid w:val="001B1C3D"/>
    <w:rsid w:val="001B23D7"/>
    <w:rsid w:val="001B3A26"/>
    <w:rsid w:val="001B5191"/>
    <w:rsid w:val="001B58EB"/>
    <w:rsid w:val="001B6B92"/>
    <w:rsid w:val="001B6C35"/>
    <w:rsid w:val="001B7887"/>
    <w:rsid w:val="001C0DC2"/>
    <w:rsid w:val="001C15E0"/>
    <w:rsid w:val="001C334C"/>
    <w:rsid w:val="001C430F"/>
    <w:rsid w:val="001C5270"/>
    <w:rsid w:val="001C541E"/>
    <w:rsid w:val="001D12A5"/>
    <w:rsid w:val="001D30EF"/>
    <w:rsid w:val="001D32C0"/>
    <w:rsid w:val="001D4485"/>
    <w:rsid w:val="001D4A5C"/>
    <w:rsid w:val="001D6D86"/>
    <w:rsid w:val="001E0EE6"/>
    <w:rsid w:val="001E296B"/>
    <w:rsid w:val="001E3518"/>
    <w:rsid w:val="001E3BBD"/>
    <w:rsid w:val="001E5639"/>
    <w:rsid w:val="001E5899"/>
    <w:rsid w:val="001E5B84"/>
    <w:rsid w:val="001E5E7D"/>
    <w:rsid w:val="001E5FF6"/>
    <w:rsid w:val="001E6BC8"/>
    <w:rsid w:val="001E7CC0"/>
    <w:rsid w:val="001F04F4"/>
    <w:rsid w:val="001F1179"/>
    <w:rsid w:val="001F27C1"/>
    <w:rsid w:val="001F32EC"/>
    <w:rsid w:val="001F7279"/>
    <w:rsid w:val="00200CE9"/>
    <w:rsid w:val="0020157B"/>
    <w:rsid w:val="00201D27"/>
    <w:rsid w:val="002044EA"/>
    <w:rsid w:val="00205087"/>
    <w:rsid w:val="00205479"/>
    <w:rsid w:val="00207066"/>
    <w:rsid w:val="00207F83"/>
    <w:rsid w:val="00210822"/>
    <w:rsid w:val="002138AF"/>
    <w:rsid w:val="00213E7A"/>
    <w:rsid w:val="00214682"/>
    <w:rsid w:val="00216683"/>
    <w:rsid w:val="00216A02"/>
    <w:rsid w:val="002171BD"/>
    <w:rsid w:val="00220807"/>
    <w:rsid w:val="00220D50"/>
    <w:rsid w:val="002216C4"/>
    <w:rsid w:val="002219E5"/>
    <w:rsid w:val="002229E8"/>
    <w:rsid w:val="00223620"/>
    <w:rsid w:val="0022398D"/>
    <w:rsid w:val="00225B30"/>
    <w:rsid w:val="00226C85"/>
    <w:rsid w:val="00226DD7"/>
    <w:rsid w:val="002279F3"/>
    <w:rsid w:val="002324CA"/>
    <w:rsid w:val="00234E43"/>
    <w:rsid w:val="00235BC2"/>
    <w:rsid w:val="002368A0"/>
    <w:rsid w:val="002374F4"/>
    <w:rsid w:val="00237EB0"/>
    <w:rsid w:val="002408C6"/>
    <w:rsid w:val="00240DFB"/>
    <w:rsid w:val="00240F4F"/>
    <w:rsid w:val="00241F50"/>
    <w:rsid w:val="0024218E"/>
    <w:rsid w:val="002473EB"/>
    <w:rsid w:val="002475F7"/>
    <w:rsid w:val="002509FA"/>
    <w:rsid w:val="002519B7"/>
    <w:rsid w:val="0025320A"/>
    <w:rsid w:val="00254AA1"/>
    <w:rsid w:val="002558A5"/>
    <w:rsid w:val="002566B8"/>
    <w:rsid w:val="00256B75"/>
    <w:rsid w:val="0025776B"/>
    <w:rsid w:val="00260A7F"/>
    <w:rsid w:val="00261CF5"/>
    <w:rsid w:val="0026254F"/>
    <w:rsid w:val="00262D99"/>
    <w:rsid w:val="00262F15"/>
    <w:rsid w:val="00263407"/>
    <w:rsid w:val="0026346B"/>
    <w:rsid w:val="00263D8D"/>
    <w:rsid w:val="00264B23"/>
    <w:rsid w:val="00266F1B"/>
    <w:rsid w:val="00267F34"/>
    <w:rsid w:val="00271A41"/>
    <w:rsid w:val="00272B4A"/>
    <w:rsid w:val="00274159"/>
    <w:rsid w:val="00275148"/>
    <w:rsid w:val="002760D3"/>
    <w:rsid w:val="0028258F"/>
    <w:rsid w:val="00282C8B"/>
    <w:rsid w:val="00283084"/>
    <w:rsid w:val="00283F95"/>
    <w:rsid w:val="00285A76"/>
    <w:rsid w:val="00285AC8"/>
    <w:rsid w:val="00286E88"/>
    <w:rsid w:val="0028701A"/>
    <w:rsid w:val="0029098E"/>
    <w:rsid w:val="0029121E"/>
    <w:rsid w:val="00294743"/>
    <w:rsid w:val="00297C40"/>
    <w:rsid w:val="00297E1E"/>
    <w:rsid w:val="002A1A1F"/>
    <w:rsid w:val="002A1F8D"/>
    <w:rsid w:val="002A3E98"/>
    <w:rsid w:val="002A555E"/>
    <w:rsid w:val="002A661B"/>
    <w:rsid w:val="002A6A9C"/>
    <w:rsid w:val="002A7373"/>
    <w:rsid w:val="002B0E1C"/>
    <w:rsid w:val="002B0EF8"/>
    <w:rsid w:val="002B1A83"/>
    <w:rsid w:val="002B5DB7"/>
    <w:rsid w:val="002B683B"/>
    <w:rsid w:val="002C103B"/>
    <w:rsid w:val="002C1726"/>
    <w:rsid w:val="002C2A07"/>
    <w:rsid w:val="002C36AC"/>
    <w:rsid w:val="002C36C5"/>
    <w:rsid w:val="002C5B51"/>
    <w:rsid w:val="002C699D"/>
    <w:rsid w:val="002C7942"/>
    <w:rsid w:val="002D094B"/>
    <w:rsid w:val="002D0A47"/>
    <w:rsid w:val="002D0F8D"/>
    <w:rsid w:val="002D152A"/>
    <w:rsid w:val="002D4435"/>
    <w:rsid w:val="002D483D"/>
    <w:rsid w:val="002D49EB"/>
    <w:rsid w:val="002D5121"/>
    <w:rsid w:val="002D59B0"/>
    <w:rsid w:val="002D66CC"/>
    <w:rsid w:val="002D6A67"/>
    <w:rsid w:val="002E05E4"/>
    <w:rsid w:val="002E0BC7"/>
    <w:rsid w:val="002E17F1"/>
    <w:rsid w:val="002E1DB2"/>
    <w:rsid w:val="002E3AD8"/>
    <w:rsid w:val="002E43A7"/>
    <w:rsid w:val="002E63C7"/>
    <w:rsid w:val="002E68E5"/>
    <w:rsid w:val="002E6CF7"/>
    <w:rsid w:val="002F00E0"/>
    <w:rsid w:val="002F0660"/>
    <w:rsid w:val="002F0906"/>
    <w:rsid w:val="002F1E62"/>
    <w:rsid w:val="002F3585"/>
    <w:rsid w:val="002F35F0"/>
    <w:rsid w:val="002F44E0"/>
    <w:rsid w:val="002F529E"/>
    <w:rsid w:val="002F56AB"/>
    <w:rsid w:val="002F6082"/>
    <w:rsid w:val="002F6A85"/>
    <w:rsid w:val="002F77B9"/>
    <w:rsid w:val="00301CD6"/>
    <w:rsid w:val="0030360B"/>
    <w:rsid w:val="00303E51"/>
    <w:rsid w:val="00304405"/>
    <w:rsid w:val="00310CB1"/>
    <w:rsid w:val="0031310C"/>
    <w:rsid w:val="00317796"/>
    <w:rsid w:val="003241EC"/>
    <w:rsid w:val="00324723"/>
    <w:rsid w:val="0032632F"/>
    <w:rsid w:val="0032769D"/>
    <w:rsid w:val="0033083B"/>
    <w:rsid w:val="00331639"/>
    <w:rsid w:val="00331B34"/>
    <w:rsid w:val="00331F42"/>
    <w:rsid w:val="00334B5D"/>
    <w:rsid w:val="00334F03"/>
    <w:rsid w:val="003350D3"/>
    <w:rsid w:val="00341A1A"/>
    <w:rsid w:val="003422EE"/>
    <w:rsid w:val="003456D7"/>
    <w:rsid w:val="00345740"/>
    <w:rsid w:val="0035148D"/>
    <w:rsid w:val="00351A7E"/>
    <w:rsid w:val="00355B97"/>
    <w:rsid w:val="0035673A"/>
    <w:rsid w:val="00357D80"/>
    <w:rsid w:val="00360C08"/>
    <w:rsid w:val="003641D4"/>
    <w:rsid w:val="00364A6B"/>
    <w:rsid w:val="00371CA9"/>
    <w:rsid w:val="00372456"/>
    <w:rsid w:val="00374DC0"/>
    <w:rsid w:val="00374F3C"/>
    <w:rsid w:val="00375B6A"/>
    <w:rsid w:val="003771A0"/>
    <w:rsid w:val="00377E80"/>
    <w:rsid w:val="00380264"/>
    <w:rsid w:val="0038094E"/>
    <w:rsid w:val="00380993"/>
    <w:rsid w:val="00381FD5"/>
    <w:rsid w:val="0038307A"/>
    <w:rsid w:val="0038392C"/>
    <w:rsid w:val="00385F1A"/>
    <w:rsid w:val="0038637F"/>
    <w:rsid w:val="003869CF"/>
    <w:rsid w:val="00386A12"/>
    <w:rsid w:val="00386CEA"/>
    <w:rsid w:val="00391223"/>
    <w:rsid w:val="00391B89"/>
    <w:rsid w:val="003930EC"/>
    <w:rsid w:val="00393DC1"/>
    <w:rsid w:val="00395A87"/>
    <w:rsid w:val="00396227"/>
    <w:rsid w:val="0039706F"/>
    <w:rsid w:val="0039787F"/>
    <w:rsid w:val="003A05D6"/>
    <w:rsid w:val="003A2F23"/>
    <w:rsid w:val="003A68B7"/>
    <w:rsid w:val="003A751D"/>
    <w:rsid w:val="003B4521"/>
    <w:rsid w:val="003B4809"/>
    <w:rsid w:val="003B50AB"/>
    <w:rsid w:val="003B51E9"/>
    <w:rsid w:val="003B58F2"/>
    <w:rsid w:val="003B5D4C"/>
    <w:rsid w:val="003C1C8E"/>
    <w:rsid w:val="003C2C38"/>
    <w:rsid w:val="003C558B"/>
    <w:rsid w:val="003C5A01"/>
    <w:rsid w:val="003C620C"/>
    <w:rsid w:val="003C7343"/>
    <w:rsid w:val="003C7E08"/>
    <w:rsid w:val="003D1031"/>
    <w:rsid w:val="003D251C"/>
    <w:rsid w:val="003D47A4"/>
    <w:rsid w:val="003D5A97"/>
    <w:rsid w:val="003D5B57"/>
    <w:rsid w:val="003D6FA6"/>
    <w:rsid w:val="003D711E"/>
    <w:rsid w:val="003E04D7"/>
    <w:rsid w:val="003E1B0A"/>
    <w:rsid w:val="003E34EE"/>
    <w:rsid w:val="003E4B13"/>
    <w:rsid w:val="003E610F"/>
    <w:rsid w:val="003E61C9"/>
    <w:rsid w:val="003E7049"/>
    <w:rsid w:val="003E72CE"/>
    <w:rsid w:val="003F057F"/>
    <w:rsid w:val="003F1AF3"/>
    <w:rsid w:val="003F2E5A"/>
    <w:rsid w:val="003F3918"/>
    <w:rsid w:val="003F4562"/>
    <w:rsid w:val="003F4D59"/>
    <w:rsid w:val="003F6149"/>
    <w:rsid w:val="003F661D"/>
    <w:rsid w:val="00400E99"/>
    <w:rsid w:val="00400FBC"/>
    <w:rsid w:val="00401192"/>
    <w:rsid w:val="004020A6"/>
    <w:rsid w:val="00402606"/>
    <w:rsid w:val="004026CC"/>
    <w:rsid w:val="00402BF1"/>
    <w:rsid w:val="004037E3"/>
    <w:rsid w:val="004049B6"/>
    <w:rsid w:val="00407026"/>
    <w:rsid w:val="00407031"/>
    <w:rsid w:val="004078F1"/>
    <w:rsid w:val="00412EAD"/>
    <w:rsid w:val="00413477"/>
    <w:rsid w:val="00413C20"/>
    <w:rsid w:val="00413FFA"/>
    <w:rsid w:val="00417024"/>
    <w:rsid w:val="0041766E"/>
    <w:rsid w:val="00420574"/>
    <w:rsid w:val="004206B6"/>
    <w:rsid w:val="004207E1"/>
    <w:rsid w:val="00420E56"/>
    <w:rsid w:val="00425935"/>
    <w:rsid w:val="00425F79"/>
    <w:rsid w:val="00426F32"/>
    <w:rsid w:val="0042718F"/>
    <w:rsid w:val="00427646"/>
    <w:rsid w:val="00427C21"/>
    <w:rsid w:val="00427DE1"/>
    <w:rsid w:val="004306AB"/>
    <w:rsid w:val="00430D69"/>
    <w:rsid w:val="004314A3"/>
    <w:rsid w:val="00432764"/>
    <w:rsid w:val="00433810"/>
    <w:rsid w:val="00433EAA"/>
    <w:rsid w:val="0043566B"/>
    <w:rsid w:val="00436370"/>
    <w:rsid w:val="004369B7"/>
    <w:rsid w:val="00440AA8"/>
    <w:rsid w:val="00440D16"/>
    <w:rsid w:val="00440F02"/>
    <w:rsid w:val="00441018"/>
    <w:rsid w:val="00444B2D"/>
    <w:rsid w:val="00445F13"/>
    <w:rsid w:val="00447178"/>
    <w:rsid w:val="00450CC1"/>
    <w:rsid w:val="004516B5"/>
    <w:rsid w:val="004552FB"/>
    <w:rsid w:val="0045538A"/>
    <w:rsid w:val="0045751A"/>
    <w:rsid w:val="00462713"/>
    <w:rsid w:val="00463CB0"/>
    <w:rsid w:val="00466046"/>
    <w:rsid w:val="00466169"/>
    <w:rsid w:val="00466703"/>
    <w:rsid w:val="00470201"/>
    <w:rsid w:val="004709BC"/>
    <w:rsid w:val="00471767"/>
    <w:rsid w:val="004719B2"/>
    <w:rsid w:val="00471E99"/>
    <w:rsid w:val="004737D8"/>
    <w:rsid w:val="00473B00"/>
    <w:rsid w:val="00473E10"/>
    <w:rsid w:val="004748FC"/>
    <w:rsid w:val="00475944"/>
    <w:rsid w:val="004759EB"/>
    <w:rsid w:val="00476B39"/>
    <w:rsid w:val="00477751"/>
    <w:rsid w:val="00484C2E"/>
    <w:rsid w:val="00487380"/>
    <w:rsid w:val="0048769A"/>
    <w:rsid w:val="0049052D"/>
    <w:rsid w:val="00490F69"/>
    <w:rsid w:val="00491532"/>
    <w:rsid w:val="004924D7"/>
    <w:rsid w:val="00495600"/>
    <w:rsid w:val="004963BD"/>
    <w:rsid w:val="0049665F"/>
    <w:rsid w:val="004A1AAA"/>
    <w:rsid w:val="004A3A9A"/>
    <w:rsid w:val="004A3C29"/>
    <w:rsid w:val="004A56EE"/>
    <w:rsid w:val="004A5CB7"/>
    <w:rsid w:val="004A73D8"/>
    <w:rsid w:val="004A76F4"/>
    <w:rsid w:val="004B0871"/>
    <w:rsid w:val="004B0CBF"/>
    <w:rsid w:val="004B1C1F"/>
    <w:rsid w:val="004B2632"/>
    <w:rsid w:val="004B4DF2"/>
    <w:rsid w:val="004B67CF"/>
    <w:rsid w:val="004B716B"/>
    <w:rsid w:val="004B7DF3"/>
    <w:rsid w:val="004B7E05"/>
    <w:rsid w:val="004C0DD5"/>
    <w:rsid w:val="004C21B0"/>
    <w:rsid w:val="004C2D89"/>
    <w:rsid w:val="004C51FA"/>
    <w:rsid w:val="004C755A"/>
    <w:rsid w:val="004D0445"/>
    <w:rsid w:val="004D1AC3"/>
    <w:rsid w:val="004D2875"/>
    <w:rsid w:val="004D2A79"/>
    <w:rsid w:val="004D2E0B"/>
    <w:rsid w:val="004D434D"/>
    <w:rsid w:val="004D4404"/>
    <w:rsid w:val="004D663E"/>
    <w:rsid w:val="004D714D"/>
    <w:rsid w:val="004E1CE8"/>
    <w:rsid w:val="004E2032"/>
    <w:rsid w:val="004E2244"/>
    <w:rsid w:val="004E2C57"/>
    <w:rsid w:val="004E5037"/>
    <w:rsid w:val="004E6C84"/>
    <w:rsid w:val="004E6EB4"/>
    <w:rsid w:val="004E7D48"/>
    <w:rsid w:val="004F0FD0"/>
    <w:rsid w:val="004F157D"/>
    <w:rsid w:val="004F240D"/>
    <w:rsid w:val="004F337D"/>
    <w:rsid w:val="004F3E6A"/>
    <w:rsid w:val="004F57E5"/>
    <w:rsid w:val="004F581D"/>
    <w:rsid w:val="004F6567"/>
    <w:rsid w:val="00500667"/>
    <w:rsid w:val="00501965"/>
    <w:rsid w:val="00503268"/>
    <w:rsid w:val="00503C6B"/>
    <w:rsid w:val="00504A36"/>
    <w:rsid w:val="005055F3"/>
    <w:rsid w:val="00505A61"/>
    <w:rsid w:val="00505C8E"/>
    <w:rsid w:val="00507C5C"/>
    <w:rsid w:val="005101D6"/>
    <w:rsid w:val="005122B8"/>
    <w:rsid w:val="00512ADC"/>
    <w:rsid w:val="00512E84"/>
    <w:rsid w:val="00513377"/>
    <w:rsid w:val="00514827"/>
    <w:rsid w:val="00516268"/>
    <w:rsid w:val="00517B4A"/>
    <w:rsid w:val="005208FA"/>
    <w:rsid w:val="005220EF"/>
    <w:rsid w:val="00522B21"/>
    <w:rsid w:val="005234B0"/>
    <w:rsid w:val="005241F7"/>
    <w:rsid w:val="00524717"/>
    <w:rsid w:val="005248A2"/>
    <w:rsid w:val="00524D81"/>
    <w:rsid w:val="00524E98"/>
    <w:rsid w:val="00525B50"/>
    <w:rsid w:val="00526182"/>
    <w:rsid w:val="00527BDE"/>
    <w:rsid w:val="00531916"/>
    <w:rsid w:val="005370E2"/>
    <w:rsid w:val="00537697"/>
    <w:rsid w:val="005405B7"/>
    <w:rsid w:val="005410A4"/>
    <w:rsid w:val="005413C8"/>
    <w:rsid w:val="00541F23"/>
    <w:rsid w:val="00541F48"/>
    <w:rsid w:val="00543C01"/>
    <w:rsid w:val="005442D8"/>
    <w:rsid w:val="00544BBB"/>
    <w:rsid w:val="00546BD8"/>
    <w:rsid w:val="005470A3"/>
    <w:rsid w:val="00547E55"/>
    <w:rsid w:val="00551022"/>
    <w:rsid w:val="005512F7"/>
    <w:rsid w:val="00551BDC"/>
    <w:rsid w:val="005546C1"/>
    <w:rsid w:val="00560B9A"/>
    <w:rsid w:val="00561CDD"/>
    <w:rsid w:val="00562D28"/>
    <w:rsid w:val="005632A2"/>
    <w:rsid w:val="00565445"/>
    <w:rsid w:val="005666AB"/>
    <w:rsid w:val="00566DF1"/>
    <w:rsid w:val="00567650"/>
    <w:rsid w:val="005748A4"/>
    <w:rsid w:val="0058031F"/>
    <w:rsid w:val="0058037F"/>
    <w:rsid w:val="005819B5"/>
    <w:rsid w:val="00582A0B"/>
    <w:rsid w:val="00584721"/>
    <w:rsid w:val="00584F24"/>
    <w:rsid w:val="00586B78"/>
    <w:rsid w:val="00586C67"/>
    <w:rsid w:val="00587565"/>
    <w:rsid w:val="00590250"/>
    <w:rsid w:val="00590DF7"/>
    <w:rsid w:val="005918EA"/>
    <w:rsid w:val="005959F3"/>
    <w:rsid w:val="005A19C1"/>
    <w:rsid w:val="005A24A5"/>
    <w:rsid w:val="005A2B1E"/>
    <w:rsid w:val="005A3464"/>
    <w:rsid w:val="005A4711"/>
    <w:rsid w:val="005A5A10"/>
    <w:rsid w:val="005A6179"/>
    <w:rsid w:val="005A7037"/>
    <w:rsid w:val="005B09DB"/>
    <w:rsid w:val="005B0B8D"/>
    <w:rsid w:val="005B132A"/>
    <w:rsid w:val="005B1F1B"/>
    <w:rsid w:val="005B20D9"/>
    <w:rsid w:val="005B490C"/>
    <w:rsid w:val="005B4FAD"/>
    <w:rsid w:val="005B59B1"/>
    <w:rsid w:val="005B6040"/>
    <w:rsid w:val="005C360B"/>
    <w:rsid w:val="005C3612"/>
    <w:rsid w:val="005C38BF"/>
    <w:rsid w:val="005C38FA"/>
    <w:rsid w:val="005C45A3"/>
    <w:rsid w:val="005C4AC7"/>
    <w:rsid w:val="005C6D07"/>
    <w:rsid w:val="005D0523"/>
    <w:rsid w:val="005D0A1D"/>
    <w:rsid w:val="005D0ACE"/>
    <w:rsid w:val="005D6CE3"/>
    <w:rsid w:val="005D749D"/>
    <w:rsid w:val="005D7EE2"/>
    <w:rsid w:val="005E0CFC"/>
    <w:rsid w:val="005E346C"/>
    <w:rsid w:val="005E5D6D"/>
    <w:rsid w:val="005E642A"/>
    <w:rsid w:val="005E6B06"/>
    <w:rsid w:val="005F0F9C"/>
    <w:rsid w:val="005F238D"/>
    <w:rsid w:val="005F263F"/>
    <w:rsid w:val="005F30FC"/>
    <w:rsid w:val="005F56A2"/>
    <w:rsid w:val="005F722E"/>
    <w:rsid w:val="005F7384"/>
    <w:rsid w:val="00600C28"/>
    <w:rsid w:val="00602463"/>
    <w:rsid w:val="006028DF"/>
    <w:rsid w:val="00605746"/>
    <w:rsid w:val="0060623F"/>
    <w:rsid w:val="0060666B"/>
    <w:rsid w:val="0060688E"/>
    <w:rsid w:val="006110AD"/>
    <w:rsid w:val="00612223"/>
    <w:rsid w:val="00612A02"/>
    <w:rsid w:val="00612ECA"/>
    <w:rsid w:val="00613BF7"/>
    <w:rsid w:val="00614F57"/>
    <w:rsid w:val="00615E4B"/>
    <w:rsid w:val="00616518"/>
    <w:rsid w:val="00616787"/>
    <w:rsid w:val="00616D23"/>
    <w:rsid w:val="00616F9B"/>
    <w:rsid w:val="00617610"/>
    <w:rsid w:val="006203DF"/>
    <w:rsid w:val="00620799"/>
    <w:rsid w:val="00622458"/>
    <w:rsid w:val="00623121"/>
    <w:rsid w:val="00623811"/>
    <w:rsid w:val="006270D3"/>
    <w:rsid w:val="006271BD"/>
    <w:rsid w:val="00631C66"/>
    <w:rsid w:val="006321BE"/>
    <w:rsid w:val="00632814"/>
    <w:rsid w:val="006348B3"/>
    <w:rsid w:val="00634FE8"/>
    <w:rsid w:val="00637BBE"/>
    <w:rsid w:val="00640355"/>
    <w:rsid w:val="00641D44"/>
    <w:rsid w:val="00643137"/>
    <w:rsid w:val="006447B6"/>
    <w:rsid w:val="00644A86"/>
    <w:rsid w:val="006453CE"/>
    <w:rsid w:val="0064615C"/>
    <w:rsid w:val="00646A4C"/>
    <w:rsid w:val="00646A9B"/>
    <w:rsid w:val="006471BB"/>
    <w:rsid w:val="00647416"/>
    <w:rsid w:val="00647E47"/>
    <w:rsid w:val="006500DA"/>
    <w:rsid w:val="00650C94"/>
    <w:rsid w:val="0065214B"/>
    <w:rsid w:val="00652577"/>
    <w:rsid w:val="00652930"/>
    <w:rsid w:val="00652951"/>
    <w:rsid w:val="0065297A"/>
    <w:rsid w:val="00652C9D"/>
    <w:rsid w:val="00655C55"/>
    <w:rsid w:val="006577B2"/>
    <w:rsid w:val="00657E0A"/>
    <w:rsid w:val="00665A2A"/>
    <w:rsid w:val="00670608"/>
    <w:rsid w:val="00671E07"/>
    <w:rsid w:val="0067243F"/>
    <w:rsid w:val="00672B20"/>
    <w:rsid w:val="0067413C"/>
    <w:rsid w:val="00676154"/>
    <w:rsid w:val="00676C06"/>
    <w:rsid w:val="00677746"/>
    <w:rsid w:val="00681326"/>
    <w:rsid w:val="0068232E"/>
    <w:rsid w:val="00682AE5"/>
    <w:rsid w:val="006830D9"/>
    <w:rsid w:val="00684445"/>
    <w:rsid w:val="00684A94"/>
    <w:rsid w:val="00686B94"/>
    <w:rsid w:val="00690355"/>
    <w:rsid w:val="006912A5"/>
    <w:rsid w:val="00691F15"/>
    <w:rsid w:val="00692E77"/>
    <w:rsid w:val="00692F02"/>
    <w:rsid w:val="00694E46"/>
    <w:rsid w:val="00696AF2"/>
    <w:rsid w:val="006A125D"/>
    <w:rsid w:val="006A2853"/>
    <w:rsid w:val="006A395D"/>
    <w:rsid w:val="006A4192"/>
    <w:rsid w:val="006A7A9E"/>
    <w:rsid w:val="006A7D4E"/>
    <w:rsid w:val="006B1F49"/>
    <w:rsid w:val="006B38C0"/>
    <w:rsid w:val="006B3A57"/>
    <w:rsid w:val="006B3CF2"/>
    <w:rsid w:val="006B40EA"/>
    <w:rsid w:val="006B43A7"/>
    <w:rsid w:val="006B46E5"/>
    <w:rsid w:val="006B5169"/>
    <w:rsid w:val="006B6EF2"/>
    <w:rsid w:val="006B73F3"/>
    <w:rsid w:val="006C01FF"/>
    <w:rsid w:val="006C09D3"/>
    <w:rsid w:val="006C10BB"/>
    <w:rsid w:val="006C128F"/>
    <w:rsid w:val="006C2A40"/>
    <w:rsid w:val="006C3555"/>
    <w:rsid w:val="006C37C6"/>
    <w:rsid w:val="006C3D1A"/>
    <w:rsid w:val="006C5C13"/>
    <w:rsid w:val="006C6E65"/>
    <w:rsid w:val="006C6F51"/>
    <w:rsid w:val="006C738C"/>
    <w:rsid w:val="006C7690"/>
    <w:rsid w:val="006C7ADF"/>
    <w:rsid w:val="006D2449"/>
    <w:rsid w:val="006D2A3F"/>
    <w:rsid w:val="006D2F16"/>
    <w:rsid w:val="006D43B1"/>
    <w:rsid w:val="006D5D80"/>
    <w:rsid w:val="006D6C11"/>
    <w:rsid w:val="006E1600"/>
    <w:rsid w:val="006E17DF"/>
    <w:rsid w:val="006E25DB"/>
    <w:rsid w:val="006E389B"/>
    <w:rsid w:val="006E4B9B"/>
    <w:rsid w:val="006E6906"/>
    <w:rsid w:val="006E7570"/>
    <w:rsid w:val="006F08E1"/>
    <w:rsid w:val="006F27E8"/>
    <w:rsid w:val="006F3D6F"/>
    <w:rsid w:val="006F40AB"/>
    <w:rsid w:val="006F4556"/>
    <w:rsid w:val="006F50BD"/>
    <w:rsid w:val="006F61C0"/>
    <w:rsid w:val="006F6940"/>
    <w:rsid w:val="007046DF"/>
    <w:rsid w:val="00704844"/>
    <w:rsid w:val="0070522D"/>
    <w:rsid w:val="00710409"/>
    <w:rsid w:val="00710B88"/>
    <w:rsid w:val="00712E2D"/>
    <w:rsid w:val="007135CF"/>
    <w:rsid w:val="007140E9"/>
    <w:rsid w:val="007174C2"/>
    <w:rsid w:val="007178E5"/>
    <w:rsid w:val="007207E2"/>
    <w:rsid w:val="0072090B"/>
    <w:rsid w:val="00720B04"/>
    <w:rsid w:val="00721EA4"/>
    <w:rsid w:val="007224DB"/>
    <w:rsid w:val="007270BF"/>
    <w:rsid w:val="00727DF2"/>
    <w:rsid w:val="007308BE"/>
    <w:rsid w:val="00733E9F"/>
    <w:rsid w:val="00734508"/>
    <w:rsid w:val="00734861"/>
    <w:rsid w:val="00735C1D"/>
    <w:rsid w:val="0073750C"/>
    <w:rsid w:val="00737E6B"/>
    <w:rsid w:val="0074190A"/>
    <w:rsid w:val="0074191D"/>
    <w:rsid w:val="00742D14"/>
    <w:rsid w:val="00743999"/>
    <w:rsid w:val="0074484E"/>
    <w:rsid w:val="007464E7"/>
    <w:rsid w:val="00746841"/>
    <w:rsid w:val="00750C2D"/>
    <w:rsid w:val="007512E7"/>
    <w:rsid w:val="007513A2"/>
    <w:rsid w:val="007521D5"/>
    <w:rsid w:val="00754DCA"/>
    <w:rsid w:val="0075535F"/>
    <w:rsid w:val="007563BA"/>
    <w:rsid w:val="007613CB"/>
    <w:rsid w:val="00762638"/>
    <w:rsid w:val="00764971"/>
    <w:rsid w:val="00764B21"/>
    <w:rsid w:val="00765AF6"/>
    <w:rsid w:val="00770705"/>
    <w:rsid w:val="0077337D"/>
    <w:rsid w:val="007801A2"/>
    <w:rsid w:val="007803AB"/>
    <w:rsid w:val="00781987"/>
    <w:rsid w:val="00782B3C"/>
    <w:rsid w:val="007835C5"/>
    <w:rsid w:val="007839D8"/>
    <w:rsid w:val="00784225"/>
    <w:rsid w:val="00786A35"/>
    <w:rsid w:val="0078706D"/>
    <w:rsid w:val="00787BEB"/>
    <w:rsid w:val="00790475"/>
    <w:rsid w:val="0079111F"/>
    <w:rsid w:val="00792F12"/>
    <w:rsid w:val="007938DB"/>
    <w:rsid w:val="00793F79"/>
    <w:rsid w:val="007944D9"/>
    <w:rsid w:val="0079792D"/>
    <w:rsid w:val="007A046D"/>
    <w:rsid w:val="007A0C4A"/>
    <w:rsid w:val="007A40F6"/>
    <w:rsid w:val="007A41B5"/>
    <w:rsid w:val="007A4235"/>
    <w:rsid w:val="007A4855"/>
    <w:rsid w:val="007A4874"/>
    <w:rsid w:val="007A6C2A"/>
    <w:rsid w:val="007B0A94"/>
    <w:rsid w:val="007B19B0"/>
    <w:rsid w:val="007B46CA"/>
    <w:rsid w:val="007B7D81"/>
    <w:rsid w:val="007B7E4F"/>
    <w:rsid w:val="007C166F"/>
    <w:rsid w:val="007C1FA6"/>
    <w:rsid w:val="007C251E"/>
    <w:rsid w:val="007C330C"/>
    <w:rsid w:val="007C5927"/>
    <w:rsid w:val="007C6650"/>
    <w:rsid w:val="007C7CE0"/>
    <w:rsid w:val="007D09ED"/>
    <w:rsid w:val="007D50C0"/>
    <w:rsid w:val="007D7DB2"/>
    <w:rsid w:val="007E06FE"/>
    <w:rsid w:val="007E0E2E"/>
    <w:rsid w:val="007E1AD4"/>
    <w:rsid w:val="007E2044"/>
    <w:rsid w:val="007E72A7"/>
    <w:rsid w:val="007E737D"/>
    <w:rsid w:val="007E73FD"/>
    <w:rsid w:val="007E7641"/>
    <w:rsid w:val="007E780F"/>
    <w:rsid w:val="007F0064"/>
    <w:rsid w:val="007F0814"/>
    <w:rsid w:val="007F0906"/>
    <w:rsid w:val="007F0BAE"/>
    <w:rsid w:val="007F26C1"/>
    <w:rsid w:val="007F51D3"/>
    <w:rsid w:val="007F52D5"/>
    <w:rsid w:val="007F6644"/>
    <w:rsid w:val="007F7DFE"/>
    <w:rsid w:val="008005F8"/>
    <w:rsid w:val="00801CE5"/>
    <w:rsid w:val="00801EE3"/>
    <w:rsid w:val="0080389D"/>
    <w:rsid w:val="0080456C"/>
    <w:rsid w:val="00804595"/>
    <w:rsid w:val="00804FE7"/>
    <w:rsid w:val="0080751D"/>
    <w:rsid w:val="00811D72"/>
    <w:rsid w:val="00811D95"/>
    <w:rsid w:val="00813742"/>
    <w:rsid w:val="00814776"/>
    <w:rsid w:val="0081570E"/>
    <w:rsid w:val="00815BA7"/>
    <w:rsid w:val="00817A3D"/>
    <w:rsid w:val="00821E82"/>
    <w:rsid w:val="00822C91"/>
    <w:rsid w:val="00822F1C"/>
    <w:rsid w:val="0082436D"/>
    <w:rsid w:val="0082444C"/>
    <w:rsid w:val="00825008"/>
    <w:rsid w:val="00825616"/>
    <w:rsid w:val="00825C10"/>
    <w:rsid w:val="008262D8"/>
    <w:rsid w:val="00826B4B"/>
    <w:rsid w:val="00831922"/>
    <w:rsid w:val="00834E54"/>
    <w:rsid w:val="008363CA"/>
    <w:rsid w:val="008364CE"/>
    <w:rsid w:val="00841A51"/>
    <w:rsid w:val="008427A8"/>
    <w:rsid w:val="00843AD3"/>
    <w:rsid w:val="00844231"/>
    <w:rsid w:val="00844237"/>
    <w:rsid w:val="00844AEA"/>
    <w:rsid w:val="0084515A"/>
    <w:rsid w:val="00846745"/>
    <w:rsid w:val="00846DB3"/>
    <w:rsid w:val="00846EB6"/>
    <w:rsid w:val="00847665"/>
    <w:rsid w:val="008509AB"/>
    <w:rsid w:val="008522A2"/>
    <w:rsid w:val="008532C8"/>
    <w:rsid w:val="00855188"/>
    <w:rsid w:val="00855406"/>
    <w:rsid w:val="008569D1"/>
    <w:rsid w:val="00856C6E"/>
    <w:rsid w:val="00857727"/>
    <w:rsid w:val="00860E43"/>
    <w:rsid w:val="00861B4A"/>
    <w:rsid w:val="0086384D"/>
    <w:rsid w:val="00864DB0"/>
    <w:rsid w:val="00867A24"/>
    <w:rsid w:val="008705C4"/>
    <w:rsid w:val="00870791"/>
    <w:rsid w:val="008713B8"/>
    <w:rsid w:val="00871B0A"/>
    <w:rsid w:val="0087229F"/>
    <w:rsid w:val="00873C44"/>
    <w:rsid w:val="00875211"/>
    <w:rsid w:val="00875DC1"/>
    <w:rsid w:val="0088048D"/>
    <w:rsid w:val="00880C6B"/>
    <w:rsid w:val="00880FDD"/>
    <w:rsid w:val="00881328"/>
    <w:rsid w:val="00881B27"/>
    <w:rsid w:val="008831C1"/>
    <w:rsid w:val="0088469C"/>
    <w:rsid w:val="00885CCB"/>
    <w:rsid w:val="00887CC0"/>
    <w:rsid w:val="00890C70"/>
    <w:rsid w:val="00891436"/>
    <w:rsid w:val="00891DE4"/>
    <w:rsid w:val="008937C2"/>
    <w:rsid w:val="00893878"/>
    <w:rsid w:val="00893BA6"/>
    <w:rsid w:val="0089412B"/>
    <w:rsid w:val="00894578"/>
    <w:rsid w:val="00894F2F"/>
    <w:rsid w:val="008970CE"/>
    <w:rsid w:val="00897470"/>
    <w:rsid w:val="008A0E1D"/>
    <w:rsid w:val="008A20FA"/>
    <w:rsid w:val="008A2593"/>
    <w:rsid w:val="008A443C"/>
    <w:rsid w:val="008A6134"/>
    <w:rsid w:val="008A682F"/>
    <w:rsid w:val="008B217E"/>
    <w:rsid w:val="008B247D"/>
    <w:rsid w:val="008B481C"/>
    <w:rsid w:val="008B7733"/>
    <w:rsid w:val="008C019B"/>
    <w:rsid w:val="008C0258"/>
    <w:rsid w:val="008C0C1D"/>
    <w:rsid w:val="008C256C"/>
    <w:rsid w:val="008C3092"/>
    <w:rsid w:val="008C6F58"/>
    <w:rsid w:val="008C716A"/>
    <w:rsid w:val="008C724E"/>
    <w:rsid w:val="008D0D2F"/>
    <w:rsid w:val="008D1215"/>
    <w:rsid w:val="008D17D2"/>
    <w:rsid w:val="008D1E71"/>
    <w:rsid w:val="008D1F23"/>
    <w:rsid w:val="008D21C1"/>
    <w:rsid w:val="008D3F9C"/>
    <w:rsid w:val="008D6D26"/>
    <w:rsid w:val="008D7AA4"/>
    <w:rsid w:val="008DEBF7"/>
    <w:rsid w:val="008E0D10"/>
    <w:rsid w:val="008E0EE7"/>
    <w:rsid w:val="008E43D5"/>
    <w:rsid w:val="008E681B"/>
    <w:rsid w:val="008E7045"/>
    <w:rsid w:val="008E786C"/>
    <w:rsid w:val="008F0B2C"/>
    <w:rsid w:val="008F3DDC"/>
    <w:rsid w:val="008F4C72"/>
    <w:rsid w:val="008F5743"/>
    <w:rsid w:val="008F6DCE"/>
    <w:rsid w:val="008F75CE"/>
    <w:rsid w:val="008F7E12"/>
    <w:rsid w:val="00901C34"/>
    <w:rsid w:val="009027EA"/>
    <w:rsid w:val="00903456"/>
    <w:rsid w:val="00904008"/>
    <w:rsid w:val="00907B8F"/>
    <w:rsid w:val="00911F8C"/>
    <w:rsid w:val="009121B0"/>
    <w:rsid w:val="00913D0D"/>
    <w:rsid w:val="00914B01"/>
    <w:rsid w:val="00914D79"/>
    <w:rsid w:val="00915D00"/>
    <w:rsid w:val="00915F00"/>
    <w:rsid w:val="009173D9"/>
    <w:rsid w:val="00917FB8"/>
    <w:rsid w:val="00921868"/>
    <w:rsid w:val="00921EEA"/>
    <w:rsid w:val="00923661"/>
    <w:rsid w:val="009252FF"/>
    <w:rsid w:val="00931192"/>
    <w:rsid w:val="00933169"/>
    <w:rsid w:val="00933730"/>
    <w:rsid w:val="00933D36"/>
    <w:rsid w:val="00937896"/>
    <w:rsid w:val="009409ED"/>
    <w:rsid w:val="00941297"/>
    <w:rsid w:val="00944666"/>
    <w:rsid w:val="00947FA6"/>
    <w:rsid w:val="0095404A"/>
    <w:rsid w:val="00957256"/>
    <w:rsid w:val="00957275"/>
    <w:rsid w:val="00957639"/>
    <w:rsid w:val="00957970"/>
    <w:rsid w:val="00960531"/>
    <w:rsid w:val="00960F16"/>
    <w:rsid w:val="00962037"/>
    <w:rsid w:val="00963B93"/>
    <w:rsid w:val="00965F87"/>
    <w:rsid w:val="00967840"/>
    <w:rsid w:val="00967933"/>
    <w:rsid w:val="00972F0B"/>
    <w:rsid w:val="009761FD"/>
    <w:rsid w:val="0098042B"/>
    <w:rsid w:val="009807C3"/>
    <w:rsid w:val="00980AE3"/>
    <w:rsid w:val="00980FB2"/>
    <w:rsid w:val="009815BD"/>
    <w:rsid w:val="00985C7F"/>
    <w:rsid w:val="00987F6E"/>
    <w:rsid w:val="00992548"/>
    <w:rsid w:val="0099297C"/>
    <w:rsid w:val="0099371A"/>
    <w:rsid w:val="009A2484"/>
    <w:rsid w:val="009A5D76"/>
    <w:rsid w:val="009A5DCA"/>
    <w:rsid w:val="009B026B"/>
    <w:rsid w:val="009B0664"/>
    <w:rsid w:val="009B0A7F"/>
    <w:rsid w:val="009B126C"/>
    <w:rsid w:val="009B21E8"/>
    <w:rsid w:val="009B3A3B"/>
    <w:rsid w:val="009B5268"/>
    <w:rsid w:val="009B5779"/>
    <w:rsid w:val="009C09CA"/>
    <w:rsid w:val="009C23C2"/>
    <w:rsid w:val="009C2990"/>
    <w:rsid w:val="009C2A00"/>
    <w:rsid w:val="009C2B03"/>
    <w:rsid w:val="009C72B9"/>
    <w:rsid w:val="009D0DBF"/>
    <w:rsid w:val="009D0F85"/>
    <w:rsid w:val="009D1949"/>
    <w:rsid w:val="009D2475"/>
    <w:rsid w:val="009D2505"/>
    <w:rsid w:val="009D3050"/>
    <w:rsid w:val="009D3B4B"/>
    <w:rsid w:val="009D48B4"/>
    <w:rsid w:val="009D505C"/>
    <w:rsid w:val="009D6065"/>
    <w:rsid w:val="009E2981"/>
    <w:rsid w:val="009E30B3"/>
    <w:rsid w:val="009E3568"/>
    <w:rsid w:val="009E39C1"/>
    <w:rsid w:val="009E3B9B"/>
    <w:rsid w:val="009E5AE3"/>
    <w:rsid w:val="009E67B2"/>
    <w:rsid w:val="009F1306"/>
    <w:rsid w:val="009F1395"/>
    <w:rsid w:val="009F2D84"/>
    <w:rsid w:val="009F4051"/>
    <w:rsid w:val="009F4455"/>
    <w:rsid w:val="009F49FC"/>
    <w:rsid w:val="009F4AC4"/>
    <w:rsid w:val="009F65B9"/>
    <w:rsid w:val="009F7CF2"/>
    <w:rsid w:val="00A001E1"/>
    <w:rsid w:val="00A00C23"/>
    <w:rsid w:val="00A00C37"/>
    <w:rsid w:val="00A0110F"/>
    <w:rsid w:val="00A01322"/>
    <w:rsid w:val="00A01CC5"/>
    <w:rsid w:val="00A026FC"/>
    <w:rsid w:val="00A02CC5"/>
    <w:rsid w:val="00A056CD"/>
    <w:rsid w:val="00A0596D"/>
    <w:rsid w:val="00A10157"/>
    <w:rsid w:val="00A121A5"/>
    <w:rsid w:val="00A12BD4"/>
    <w:rsid w:val="00A140E5"/>
    <w:rsid w:val="00A14375"/>
    <w:rsid w:val="00A1487C"/>
    <w:rsid w:val="00A16693"/>
    <w:rsid w:val="00A20375"/>
    <w:rsid w:val="00A2288B"/>
    <w:rsid w:val="00A23568"/>
    <w:rsid w:val="00A24E26"/>
    <w:rsid w:val="00A24F2B"/>
    <w:rsid w:val="00A25987"/>
    <w:rsid w:val="00A30FC1"/>
    <w:rsid w:val="00A31BFE"/>
    <w:rsid w:val="00A32D0C"/>
    <w:rsid w:val="00A33E5A"/>
    <w:rsid w:val="00A34597"/>
    <w:rsid w:val="00A34983"/>
    <w:rsid w:val="00A3601D"/>
    <w:rsid w:val="00A378EB"/>
    <w:rsid w:val="00A4236D"/>
    <w:rsid w:val="00A42532"/>
    <w:rsid w:val="00A42845"/>
    <w:rsid w:val="00A42896"/>
    <w:rsid w:val="00A43CC0"/>
    <w:rsid w:val="00A43EC6"/>
    <w:rsid w:val="00A45D8E"/>
    <w:rsid w:val="00A46061"/>
    <w:rsid w:val="00A47867"/>
    <w:rsid w:val="00A50E7F"/>
    <w:rsid w:val="00A52F2D"/>
    <w:rsid w:val="00A539A5"/>
    <w:rsid w:val="00A54A3F"/>
    <w:rsid w:val="00A54A58"/>
    <w:rsid w:val="00A54C47"/>
    <w:rsid w:val="00A550DC"/>
    <w:rsid w:val="00A560BC"/>
    <w:rsid w:val="00A56B7F"/>
    <w:rsid w:val="00A56FD2"/>
    <w:rsid w:val="00A57246"/>
    <w:rsid w:val="00A609AA"/>
    <w:rsid w:val="00A6173A"/>
    <w:rsid w:val="00A6373A"/>
    <w:rsid w:val="00A64D7C"/>
    <w:rsid w:val="00A71532"/>
    <w:rsid w:val="00A737A1"/>
    <w:rsid w:val="00A73828"/>
    <w:rsid w:val="00A75D18"/>
    <w:rsid w:val="00A76077"/>
    <w:rsid w:val="00A77B91"/>
    <w:rsid w:val="00A809E5"/>
    <w:rsid w:val="00A849BE"/>
    <w:rsid w:val="00A85265"/>
    <w:rsid w:val="00A873B0"/>
    <w:rsid w:val="00A87C2F"/>
    <w:rsid w:val="00A87CC0"/>
    <w:rsid w:val="00A922F3"/>
    <w:rsid w:val="00A92474"/>
    <w:rsid w:val="00A94C51"/>
    <w:rsid w:val="00A94D99"/>
    <w:rsid w:val="00A960E2"/>
    <w:rsid w:val="00A96667"/>
    <w:rsid w:val="00AA047F"/>
    <w:rsid w:val="00AA055D"/>
    <w:rsid w:val="00AA0DB3"/>
    <w:rsid w:val="00AA1EAD"/>
    <w:rsid w:val="00AA29FD"/>
    <w:rsid w:val="00AA5433"/>
    <w:rsid w:val="00AA561C"/>
    <w:rsid w:val="00AA6062"/>
    <w:rsid w:val="00AA6177"/>
    <w:rsid w:val="00AA6241"/>
    <w:rsid w:val="00AA66BD"/>
    <w:rsid w:val="00AA6B62"/>
    <w:rsid w:val="00AA7203"/>
    <w:rsid w:val="00AB18E4"/>
    <w:rsid w:val="00AB1C0E"/>
    <w:rsid w:val="00AB361E"/>
    <w:rsid w:val="00AB3E01"/>
    <w:rsid w:val="00AB5175"/>
    <w:rsid w:val="00AB7236"/>
    <w:rsid w:val="00AB737F"/>
    <w:rsid w:val="00AB7FCC"/>
    <w:rsid w:val="00AC0993"/>
    <w:rsid w:val="00AC2589"/>
    <w:rsid w:val="00AC3D5E"/>
    <w:rsid w:val="00AC44AB"/>
    <w:rsid w:val="00AC7C01"/>
    <w:rsid w:val="00AD2D17"/>
    <w:rsid w:val="00AD47A6"/>
    <w:rsid w:val="00AD4EE2"/>
    <w:rsid w:val="00AD5861"/>
    <w:rsid w:val="00AE00F1"/>
    <w:rsid w:val="00AE0414"/>
    <w:rsid w:val="00AE3221"/>
    <w:rsid w:val="00AE4062"/>
    <w:rsid w:val="00AE40BC"/>
    <w:rsid w:val="00AE44D6"/>
    <w:rsid w:val="00AE5CA9"/>
    <w:rsid w:val="00AE5F19"/>
    <w:rsid w:val="00AE6001"/>
    <w:rsid w:val="00AE653F"/>
    <w:rsid w:val="00AF0D5E"/>
    <w:rsid w:val="00AF1A58"/>
    <w:rsid w:val="00AF20F3"/>
    <w:rsid w:val="00AF2218"/>
    <w:rsid w:val="00AF25B7"/>
    <w:rsid w:val="00AF2C6D"/>
    <w:rsid w:val="00AF2D55"/>
    <w:rsid w:val="00AF301B"/>
    <w:rsid w:val="00AF33D8"/>
    <w:rsid w:val="00AF3F37"/>
    <w:rsid w:val="00AF651C"/>
    <w:rsid w:val="00AF6ECA"/>
    <w:rsid w:val="00AF76B3"/>
    <w:rsid w:val="00B00B01"/>
    <w:rsid w:val="00B00C46"/>
    <w:rsid w:val="00B018CA"/>
    <w:rsid w:val="00B02468"/>
    <w:rsid w:val="00B032E0"/>
    <w:rsid w:val="00B0569A"/>
    <w:rsid w:val="00B06A3F"/>
    <w:rsid w:val="00B07B42"/>
    <w:rsid w:val="00B10D1C"/>
    <w:rsid w:val="00B11DD1"/>
    <w:rsid w:val="00B11EE6"/>
    <w:rsid w:val="00B1208B"/>
    <w:rsid w:val="00B15074"/>
    <w:rsid w:val="00B17252"/>
    <w:rsid w:val="00B17C13"/>
    <w:rsid w:val="00B17F89"/>
    <w:rsid w:val="00B2004E"/>
    <w:rsid w:val="00B200A7"/>
    <w:rsid w:val="00B2067C"/>
    <w:rsid w:val="00B23543"/>
    <w:rsid w:val="00B23F0A"/>
    <w:rsid w:val="00B25CD6"/>
    <w:rsid w:val="00B25D0A"/>
    <w:rsid w:val="00B306E4"/>
    <w:rsid w:val="00B312DA"/>
    <w:rsid w:val="00B315C3"/>
    <w:rsid w:val="00B319F7"/>
    <w:rsid w:val="00B31D33"/>
    <w:rsid w:val="00B33F54"/>
    <w:rsid w:val="00B3742D"/>
    <w:rsid w:val="00B4018D"/>
    <w:rsid w:val="00B406A3"/>
    <w:rsid w:val="00B4164F"/>
    <w:rsid w:val="00B4182E"/>
    <w:rsid w:val="00B42FCA"/>
    <w:rsid w:val="00B4454E"/>
    <w:rsid w:val="00B44EB0"/>
    <w:rsid w:val="00B458CC"/>
    <w:rsid w:val="00B45E0B"/>
    <w:rsid w:val="00B56675"/>
    <w:rsid w:val="00B6006D"/>
    <w:rsid w:val="00B6450F"/>
    <w:rsid w:val="00B64BFA"/>
    <w:rsid w:val="00B656E8"/>
    <w:rsid w:val="00B6603F"/>
    <w:rsid w:val="00B662EF"/>
    <w:rsid w:val="00B66526"/>
    <w:rsid w:val="00B66C75"/>
    <w:rsid w:val="00B7048D"/>
    <w:rsid w:val="00B7149E"/>
    <w:rsid w:val="00B718E3"/>
    <w:rsid w:val="00B71C42"/>
    <w:rsid w:val="00B722F5"/>
    <w:rsid w:val="00B74573"/>
    <w:rsid w:val="00B76BA3"/>
    <w:rsid w:val="00B76D7E"/>
    <w:rsid w:val="00B83323"/>
    <w:rsid w:val="00B84820"/>
    <w:rsid w:val="00B84BBF"/>
    <w:rsid w:val="00B85A9B"/>
    <w:rsid w:val="00B9094A"/>
    <w:rsid w:val="00B91D5D"/>
    <w:rsid w:val="00B93854"/>
    <w:rsid w:val="00B942C2"/>
    <w:rsid w:val="00B969FA"/>
    <w:rsid w:val="00BA2BDA"/>
    <w:rsid w:val="00BA39AB"/>
    <w:rsid w:val="00BA4CEE"/>
    <w:rsid w:val="00BA6B64"/>
    <w:rsid w:val="00BB112D"/>
    <w:rsid w:val="00BB1BDF"/>
    <w:rsid w:val="00BB28F8"/>
    <w:rsid w:val="00BB2B9F"/>
    <w:rsid w:val="00BB4CB0"/>
    <w:rsid w:val="00BB671A"/>
    <w:rsid w:val="00BC09D1"/>
    <w:rsid w:val="00BC0EEC"/>
    <w:rsid w:val="00BC3EDE"/>
    <w:rsid w:val="00BC44AE"/>
    <w:rsid w:val="00BC551B"/>
    <w:rsid w:val="00BC5ECA"/>
    <w:rsid w:val="00BC606A"/>
    <w:rsid w:val="00BC7842"/>
    <w:rsid w:val="00BD081D"/>
    <w:rsid w:val="00BD17AD"/>
    <w:rsid w:val="00BD1A7C"/>
    <w:rsid w:val="00BD2073"/>
    <w:rsid w:val="00BD3F40"/>
    <w:rsid w:val="00BD4C22"/>
    <w:rsid w:val="00BD617D"/>
    <w:rsid w:val="00BD623D"/>
    <w:rsid w:val="00BD62E2"/>
    <w:rsid w:val="00BD7D39"/>
    <w:rsid w:val="00BD7DC3"/>
    <w:rsid w:val="00BE06FF"/>
    <w:rsid w:val="00BE0808"/>
    <w:rsid w:val="00BE0DC8"/>
    <w:rsid w:val="00BE1005"/>
    <w:rsid w:val="00BE11BB"/>
    <w:rsid w:val="00BE1DFE"/>
    <w:rsid w:val="00BE360A"/>
    <w:rsid w:val="00BE4068"/>
    <w:rsid w:val="00BE4B74"/>
    <w:rsid w:val="00BE6E3C"/>
    <w:rsid w:val="00BF28A9"/>
    <w:rsid w:val="00BF2C6C"/>
    <w:rsid w:val="00BF2E9C"/>
    <w:rsid w:val="00BF33F3"/>
    <w:rsid w:val="00BF4527"/>
    <w:rsid w:val="00BF6739"/>
    <w:rsid w:val="00BF689D"/>
    <w:rsid w:val="00BF6A9C"/>
    <w:rsid w:val="00BF7CCB"/>
    <w:rsid w:val="00C000CB"/>
    <w:rsid w:val="00C0290F"/>
    <w:rsid w:val="00C03F15"/>
    <w:rsid w:val="00C047CF"/>
    <w:rsid w:val="00C059F5"/>
    <w:rsid w:val="00C10CD9"/>
    <w:rsid w:val="00C11EC6"/>
    <w:rsid w:val="00C1233D"/>
    <w:rsid w:val="00C12549"/>
    <w:rsid w:val="00C13AEA"/>
    <w:rsid w:val="00C144D6"/>
    <w:rsid w:val="00C16BBA"/>
    <w:rsid w:val="00C173AC"/>
    <w:rsid w:val="00C17838"/>
    <w:rsid w:val="00C17B97"/>
    <w:rsid w:val="00C205C4"/>
    <w:rsid w:val="00C208F9"/>
    <w:rsid w:val="00C23136"/>
    <w:rsid w:val="00C23B69"/>
    <w:rsid w:val="00C241DB"/>
    <w:rsid w:val="00C24B5D"/>
    <w:rsid w:val="00C24C54"/>
    <w:rsid w:val="00C25E1A"/>
    <w:rsid w:val="00C260CE"/>
    <w:rsid w:val="00C26F54"/>
    <w:rsid w:val="00C27679"/>
    <w:rsid w:val="00C276A8"/>
    <w:rsid w:val="00C27A8B"/>
    <w:rsid w:val="00C27B20"/>
    <w:rsid w:val="00C33165"/>
    <w:rsid w:val="00C34477"/>
    <w:rsid w:val="00C3543D"/>
    <w:rsid w:val="00C3573C"/>
    <w:rsid w:val="00C372BB"/>
    <w:rsid w:val="00C401C5"/>
    <w:rsid w:val="00C40BD3"/>
    <w:rsid w:val="00C42774"/>
    <w:rsid w:val="00C4775A"/>
    <w:rsid w:val="00C4785E"/>
    <w:rsid w:val="00C479D5"/>
    <w:rsid w:val="00C47EE2"/>
    <w:rsid w:val="00C52AC2"/>
    <w:rsid w:val="00C54BC8"/>
    <w:rsid w:val="00C55483"/>
    <w:rsid w:val="00C5597E"/>
    <w:rsid w:val="00C572A8"/>
    <w:rsid w:val="00C612C5"/>
    <w:rsid w:val="00C629BF"/>
    <w:rsid w:val="00C62AD8"/>
    <w:rsid w:val="00C6367D"/>
    <w:rsid w:val="00C64169"/>
    <w:rsid w:val="00C655A1"/>
    <w:rsid w:val="00C66245"/>
    <w:rsid w:val="00C70B3D"/>
    <w:rsid w:val="00C70C4B"/>
    <w:rsid w:val="00C71391"/>
    <w:rsid w:val="00C7226E"/>
    <w:rsid w:val="00C72A99"/>
    <w:rsid w:val="00C7497E"/>
    <w:rsid w:val="00C769F6"/>
    <w:rsid w:val="00C7772B"/>
    <w:rsid w:val="00C80146"/>
    <w:rsid w:val="00C808E5"/>
    <w:rsid w:val="00C809E6"/>
    <w:rsid w:val="00C8215A"/>
    <w:rsid w:val="00C82C5E"/>
    <w:rsid w:val="00C8371D"/>
    <w:rsid w:val="00C842DA"/>
    <w:rsid w:val="00C8441B"/>
    <w:rsid w:val="00C84E7A"/>
    <w:rsid w:val="00C87CED"/>
    <w:rsid w:val="00C90182"/>
    <w:rsid w:val="00C90B82"/>
    <w:rsid w:val="00C92101"/>
    <w:rsid w:val="00C92281"/>
    <w:rsid w:val="00C92C9D"/>
    <w:rsid w:val="00C93905"/>
    <w:rsid w:val="00C951C8"/>
    <w:rsid w:val="00C962A4"/>
    <w:rsid w:val="00C97911"/>
    <w:rsid w:val="00CA00C8"/>
    <w:rsid w:val="00CA0118"/>
    <w:rsid w:val="00CA17CF"/>
    <w:rsid w:val="00CA24BA"/>
    <w:rsid w:val="00CA2E7A"/>
    <w:rsid w:val="00CA62E9"/>
    <w:rsid w:val="00CA6D7D"/>
    <w:rsid w:val="00CA7E4D"/>
    <w:rsid w:val="00CB1846"/>
    <w:rsid w:val="00CB71F1"/>
    <w:rsid w:val="00CB7731"/>
    <w:rsid w:val="00CB7B45"/>
    <w:rsid w:val="00CC080A"/>
    <w:rsid w:val="00CC44AA"/>
    <w:rsid w:val="00CC493C"/>
    <w:rsid w:val="00CC4B2E"/>
    <w:rsid w:val="00CC62FC"/>
    <w:rsid w:val="00CC7E01"/>
    <w:rsid w:val="00CD33C8"/>
    <w:rsid w:val="00CD3CD7"/>
    <w:rsid w:val="00CD5881"/>
    <w:rsid w:val="00CD6F73"/>
    <w:rsid w:val="00CE069A"/>
    <w:rsid w:val="00CE1448"/>
    <w:rsid w:val="00CE1AE6"/>
    <w:rsid w:val="00CE2BBC"/>
    <w:rsid w:val="00CE414A"/>
    <w:rsid w:val="00CE4611"/>
    <w:rsid w:val="00CE542A"/>
    <w:rsid w:val="00CF256E"/>
    <w:rsid w:val="00CF3A23"/>
    <w:rsid w:val="00CF3F2F"/>
    <w:rsid w:val="00CF43A0"/>
    <w:rsid w:val="00CF4C2C"/>
    <w:rsid w:val="00CF4ECC"/>
    <w:rsid w:val="00CF5C03"/>
    <w:rsid w:val="00CF5DF4"/>
    <w:rsid w:val="00CF77FD"/>
    <w:rsid w:val="00D000DD"/>
    <w:rsid w:val="00D0037A"/>
    <w:rsid w:val="00D00497"/>
    <w:rsid w:val="00D00E5A"/>
    <w:rsid w:val="00D042C8"/>
    <w:rsid w:val="00D04E5F"/>
    <w:rsid w:val="00D06B89"/>
    <w:rsid w:val="00D06E5E"/>
    <w:rsid w:val="00D07EB9"/>
    <w:rsid w:val="00D100C8"/>
    <w:rsid w:val="00D100D1"/>
    <w:rsid w:val="00D11562"/>
    <w:rsid w:val="00D12613"/>
    <w:rsid w:val="00D12756"/>
    <w:rsid w:val="00D12C8C"/>
    <w:rsid w:val="00D13AEF"/>
    <w:rsid w:val="00D140E2"/>
    <w:rsid w:val="00D155BD"/>
    <w:rsid w:val="00D15A94"/>
    <w:rsid w:val="00D16E47"/>
    <w:rsid w:val="00D17D46"/>
    <w:rsid w:val="00D21E41"/>
    <w:rsid w:val="00D22AB3"/>
    <w:rsid w:val="00D30FD2"/>
    <w:rsid w:val="00D34020"/>
    <w:rsid w:val="00D36310"/>
    <w:rsid w:val="00D368E0"/>
    <w:rsid w:val="00D37A1A"/>
    <w:rsid w:val="00D407E1"/>
    <w:rsid w:val="00D409CB"/>
    <w:rsid w:val="00D415A4"/>
    <w:rsid w:val="00D41AEB"/>
    <w:rsid w:val="00D43795"/>
    <w:rsid w:val="00D43EAC"/>
    <w:rsid w:val="00D452A6"/>
    <w:rsid w:val="00D4738C"/>
    <w:rsid w:val="00D47A82"/>
    <w:rsid w:val="00D531B6"/>
    <w:rsid w:val="00D53873"/>
    <w:rsid w:val="00D5391C"/>
    <w:rsid w:val="00D55798"/>
    <w:rsid w:val="00D55B19"/>
    <w:rsid w:val="00D55E5A"/>
    <w:rsid w:val="00D5757C"/>
    <w:rsid w:val="00D602C3"/>
    <w:rsid w:val="00D61DBA"/>
    <w:rsid w:val="00D620B2"/>
    <w:rsid w:val="00D63649"/>
    <w:rsid w:val="00D63D5E"/>
    <w:rsid w:val="00D64163"/>
    <w:rsid w:val="00D650D8"/>
    <w:rsid w:val="00D65B50"/>
    <w:rsid w:val="00D65D5E"/>
    <w:rsid w:val="00D6602C"/>
    <w:rsid w:val="00D67206"/>
    <w:rsid w:val="00D67D37"/>
    <w:rsid w:val="00D70201"/>
    <w:rsid w:val="00D712A6"/>
    <w:rsid w:val="00D71FE4"/>
    <w:rsid w:val="00D72291"/>
    <w:rsid w:val="00D72D8F"/>
    <w:rsid w:val="00D7493D"/>
    <w:rsid w:val="00D754D4"/>
    <w:rsid w:val="00D76C3A"/>
    <w:rsid w:val="00D7757C"/>
    <w:rsid w:val="00D8092F"/>
    <w:rsid w:val="00D81C31"/>
    <w:rsid w:val="00D82F59"/>
    <w:rsid w:val="00D83B68"/>
    <w:rsid w:val="00D84C5C"/>
    <w:rsid w:val="00D8731C"/>
    <w:rsid w:val="00D87940"/>
    <w:rsid w:val="00D92272"/>
    <w:rsid w:val="00D94CEA"/>
    <w:rsid w:val="00D9539D"/>
    <w:rsid w:val="00D9579A"/>
    <w:rsid w:val="00D95E63"/>
    <w:rsid w:val="00D96A08"/>
    <w:rsid w:val="00D97822"/>
    <w:rsid w:val="00D97BB3"/>
    <w:rsid w:val="00DA00FE"/>
    <w:rsid w:val="00DA0845"/>
    <w:rsid w:val="00DA0F05"/>
    <w:rsid w:val="00DA25B3"/>
    <w:rsid w:val="00DA4977"/>
    <w:rsid w:val="00DA6056"/>
    <w:rsid w:val="00DA627F"/>
    <w:rsid w:val="00DA649E"/>
    <w:rsid w:val="00DA6E29"/>
    <w:rsid w:val="00DB0E3F"/>
    <w:rsid w:val="00DB0F6E"/>
    <w:rsid w:val="00DB1FC4"/>
    <w:rsid w:val="00DB3D14"/>
    <w:rsid w:val="00DB41D8"/>
    <w:rsid w:val="00DB4E16"/>
    <w:rsid w:val="00DB6894"/>
    <w:rsid w:val="00DB743E"/>
    <w:rsid w:val="00DB79A7"/>
    <w:rsid w:val="00DC0D09"/>
    <w:rsid w:val="00DC2E79"/>
    <w:rsid w:val="00DC3232"/>
    <w:rsid w:val="00DC34D4"/>
    <w:rsid w:val="00DC3BC9"/>
    <w:rsid w:val="00DC3CE2"/>
    <w:rsid w:val="00DC54E2"/>
    <w:rsid w:val="00DC6C9F"/>
    <w:rsid w:val="00DC723E"/>
    <w:rsid w:val="00DC7630"/>
    <w:rsid w:val="00DC7A38"/>
    <w:rsid w:val="00DC7C5D"/>
    <w:rsid w:val="00DD0015"/>
    <w:rsid w:val="00DD046D"/>
    <w:rsid w:val="00DD3AA6"/>
    <w:rsid w:val="00DD4DD3"/>
    <w:rsid w:val="00DD7235"/>
    <w:rsid w:val="00DD7966"/>
    <w:rsid w:val="00DE0C4E"/>
    <w:rsid w:val="00DE1471"/>
    <w:rsid w:val="00DE2873"/>
    <w:rsid w:val="00DE4181"/>
    <w:rsid w:val="00DE5703"/>
    <w:rsid w:val="00DE57B7"/>
    <w:rsid w:val="00DE5801"/>
    <w:rsid w:val="00DF08E5"/>
    <w:rsid w:val="00DF2C34"/>
    <w:rsid w:val="00DF2EDF"/>
    <w:rsid w:val="00DF3E7B"/>
    <w:rsid w:val="00DF437E"/>
    <w:rsid w:val="00DF4938"/>
    <w:rsid w:val="00E00575"/>
    <w:rsid w:val="00E014F0"/>
    <w:rsid w:val="00E02093"/>
    <w:rsid w:val="00E049B5"/>
    <w:rsid w:val="00E05624"/>
    <w:rsid w:val="00E05C0C"/>
    <w:rsid w:val="00E0673C"/>
    <w:rsid w:val="00E06CE4"/>
    <w:rsid w:val="00E10187"/>
    <w:rsid w:val="00E121A4"/>
    <w:rsid w:val="00E124A3"/>
    <w:rsid w:val="00E162C3"/>
    <w:rsid w:val="00E16BDB"/>
    <w:rsid w:val="00E20480"/>
    <w:rsid w:val="00E21EBB"/>
    <w:rsid w:val="00E227AA"/>
    <w:rsid w:val="00E22D8D"/>
    <w:rsid w:val="00E237AF"/>
    <w:rsid w:val="00E24D57"/>
    <w:rsid w:val="00E25E1C"/>
    <w:rsid w:val="00E2632D"/>
    <w:rsid w:val="00E26B63"/>
    <w:rsid w:val="00E27272"/>
    <w:rsid w:val="00E274E0"/>
    <w:rsid w:val="00E277D4"/>
    <w:rsid w:val="00E278A5"/>
    <w:rsid w:val="00E304B0"/>
    <w:rsid w:val="00E33D3C"/>
    <w:rsid w:val="00E355B0"/>
    <w:rsid w:val="00E411F4"/>
    <w:rsid w:val="00E42054"/>
    <w:rsid w:val="00E426D4"/>
    <w:rsid w:val="00E43757"/>
    <w:rsid w:val="00E43A89"/>
    <w:rsid w:val="00E43B5D"/>
    <w:rsid w:val="00E43C82"/>
    <w:rsid w:val="00E43C87"/>
    <w:rsid w:val="00E43EF1"/>
    <w:rsid w:val="00E441E0"/>
    <w:rsid w:val="00E45388"/>
    <w:rsid w:val="00E45883"/>
    <w:rsid w:val="00E46924"/>
    <w:rsid w:val="00E508E3"/>
    <w:rsid w:val="00E51E8F"/>
    <w:rsid w:val="00E52F4E"/>
    <w:rsid w:val="00E5337C"/>
    <w:rsid w:val="00E537E3"/>
    <w:rsid w:val="00E54868"/>
    <w:rsid w:val="00E54D76"/>
    <w:rsid w:val="00E55BAD"/>
    <w:rsid w:val="00E56757"/>
    <w:rsid w:val="00E5736A"/>
    <w:rsid w:val="00E57B17"/>
    <w:rsid w:val="00E57B76"/>
    <w:rsid w:val="00E61156"/>
    <w:rsid w:val="00E621EE"/>
    <w:rsid w:val="00E62BC5"/>
    <w:rsid w:val="00E65315"/>
    <w:rsid w:val="00E653D6"/>
    <w:rsid w:val="00E66126"/>
    <w:rsid w:val="00E6652F"/>
    <w:rsid w:val="00E66909"/>
    <w:rsid w:val="00E6780E"/>
    <w:rsid w:val="00E700E9"/>
    <w:rsid w:val="00E7074A"/>
    <w:rsid w:val="00E709EC"/>
    <w:rsid w:val="00E710E8"/>
    <w:rsid w:val="00E725AE"/>
    <w:rsid w:val="00E72919"/>
    <w:rsid w:val="00E74515"/>
    <w:rsid w:val="00E80344"/>
    <w:rsid w:val="00E80764"/>
    <w:rsid w:val="00E843EC"/>
    <w:rsid w:val="00E845CE"/>
    <w:rsid w:val="00E84634"/>
    <w:rsid w:val="00E86B7F"/>
    <w:rsid w:val="00E87B81"/>
    <w:rsid w:val="00E87CC3"/>
    <w:rsid w:val="00E91D75"/>
    <w:rsid w:val="00E931ED"/>
    <w:rsid w:val="00E93ABB"/>
    <w:rsid w:val="00E959BD"/>
    <w:rsid w:val="00E964FA"/>
    <w:rsid w:val="00E97DCD"/>
    <w:rsid w:val="00EA0E3F"/>
    <w:rsid w:val="00EA2929"/>
    <w:rsid w:val="00EA43BD"/>
    <w:rsid w:val="00EA4626"/>
    <w:rsid w:val="00EA5994"/>
    <w:rsid w:val="00EA59DA"/>
    <w:rsid w:val="00EB00CC"/>
    <w:rsid w:val="00EB02A8"/>
    <w:rsid w:val="00EB2BB0"/>
    <w:rsid w:val="00EB3865"/>
    <w:rsid w:val="00EB40E8"/>
    <w:rsid w:val="00EC2D8E"/>
    <w:rsid w:val="00EC30FF"/>
    <w:rsid w:val="00EC51E7"/>
    <w:rsid w:val="00ED0085"/>
    <w:rsid w:val="00ED278C"/>
    <w:rsid w:val="00ED3410"/>
    <w:rsid w:val="00ED3F35"/>
    <w:rsid w:val="00ED5B85"/>
    <w:rsid w:val="00ED7D12"/>
    <w:rsid w:val="00ED7DCC"/>
    <w:rsid w:val="00EE28BA"/>
    <w:rsid w:val="00EE47FD"/>
    <w:rsid w:val="00EE4FB5"/>
    <w:rsid w:val="00EE7389"/>
    <w:rsid w:val="00EE7C38"/>
    <w:rsid w:val="00EF1BA1"/>
    <w:rsid w:val="00EF2E43"/>
    <w:rsid w:val="00EF4B21"/>
    <w:rsid w:val="00EF5263"/>
    <w:rsid w:val="00EF55A2"/>
    <w:rsid w:val="00EF5971"/>
    <w:rsid w:val="00EF7462"/>
    <w:rsid w:val="00EF7904"/>
    <w:rsid w:val="00F01FCC"/>
    <w:rsid w:val="00F022C5"/>
    <w:rsid w:val="00F03925"/>
    <w:rsid w:val="00F03D4B"/>
    <w:rsid w:val="00F042B8"/>
    <w:rsid w:val="00F04F98"/>
    <w:rsid w:val="00F057A9"/>
    <w:rsid w:val="00F06907"/>
    <w:rsid w:val="00F10026"/>
    <w:rsid w:val="00F10088"/>
    <w:rsid w:val="00F10A3A"/>
    <w:rsid w:val="00F131AF"/>
    <w:rsid w:val="00F134A0"/>
    <w:rsid w:val="00F13BDB"/>
    <w:rsid w:val="00F15312"/>
    <w:rsid w:val="00F157FC"/>
    <w:rsid w:val="00F158CB"/>
    <w:rsid w:val="00F15E9C"/>
    <w:rsid w:val="00F1604B"/>
    <w:rsid w:val="00F20BAA"/>
    <w:rsid w:val="00F21E35"/>
    <w:rsid w:val="00F220EB"/>
    <w:rsid w:val="00F23F5A"/>
    <w:rsid w:val="00F24176"/>
    <w:rsid w:val="00F244CA"/>
    <w:rsid w:val="00F257F1"/>
    <w:rsid w:val="00F25CDA"/>
    <w:rsid w:val="00F265D0"/>
    <w:rsid w:val="00F26DF3"/>
    <w:rsid w:val="00F27528"/>
    <w:rsid w:val="00F33C16"/>
    <w:rsid w:val="00F340D3"/>
    <w:rsid w:val="00F34153"/>
    <w:rsid w:val="00F34A47"/>
    <w:rsid w:val="00F37AFA"/>
    <w:rsid w:val="00F37CB8"/>
    <w:rsid w:val="00F4000B"/>
    <w:rsid w:val="00F42CF8"/>
    <w:rsid w:val="00F44A86"/>
    <w:rsid w:val="00F44E1F"/>
    <w:rsid w:val="00F47665"/>
    <w:rsid w:val="00F47E00"/>
    <w:rsid w:val="00F5104F"/>
    <w:rsid w:val="00F532BE"/>
    <w:rsid w:val="00F5412F"/>
    <w:rsid w:val="00F55C5C"/>
    <w:rsid w:val="00F56145"/>
    <w:rsid w:val="00F57969"/>
    <w:rsid w:val="00F62137"/>
    <w:rsid w:val="00F62A2E"/>
    <w:rsid w:val="00F62DF5"/>
    <w:rsid w:val="00F63273"/>
    <w:rsid w:val="00F63432"/>
    <w:rsid w:val="00F639B7"/>
    <w:rsid w:val="00F66115"/>
    <w:rsid w:val="00F6670E"/>
    <w:rsid w:val="00F66B62"/>
    <w:rsid w:val="00F67839"/>
    <w:rsid w:val="00F70BDD"/>
    <w:rsid w:val="00F70C98"/>
    <w:rsid w:val="00F72AF2"/>
    <w:rsid w:val="00F73479"/>
    <w:rsid w:val="00F737B7"/>
    <w:rsid w:val="00F741BD"/>
    <w:rsid w:val="00F75FD6"/>
    <w:rsid w:val="00F770BF"/>
    <w:rsid w:val="00F779EF"/>
    <w:rsid w:val="00F77EBF"/>
    <w:rsid w:val="00F807C2"/>
    <w:rsid w:val="00F80A28"/>
    <w:rsid w:val="00F815C3"/>
    <w:rsid w:val="00F81666"/>
    <w:rsid w:val="00F81CC7"/>
    <w:rsid w:val="00F82044"/>
    <w:rsid w:val="00F82970"/>
    <w:rsid w:val="00F844A1"/>
    <w:rsid w:val="00F854FF"/>
    <w:rsid w:val="00F862A8"/>
    <w:rsid w:val="00F87598"/>
    <w:rsid w:val="00F910E2"/>
    <w:rsid w:val="00F92118"/>
    <w:rsid w:val="00F92FCA"/>
    <w:rsid w:val="00F93B81"/>
    <w:rsid w:val="00F93C8B"/>
    <w:rsid w:val="00F94813"/>
    <w:rsid w:val="00F95841"/>
    <w:rsid w:val="00FA01F7"/>
    <w:rsid w:val="00FA0BAC"/>
    <w:rsid w:val="00FA1C65"/>
    <w:rsid w:val="00FA4E2D"/>
    <w:rsid w:val="00FA5006"/>
    <w:rsid w:val="00FA5A06"/>
    <w:rsid w:val="00FA5D65"/>
    <w:rsid w:val="00FA6761"/>
    <w:rsid w:val="00FA735B"/>
    <w:rsid w:val="00FA7E66"/>
    <w:rsid w:val="00FB1503"/>
    <w:rsid w:val="00FB2484"/>
    <w:rsid w:val="00FB290F"/>
    <w:rsid w:val="00FB2E08"/>
    <w:rsid w:val="00FB5480"/>
    <w:rsid w:val="00FB6EA0"/>
    <w:rsid w:val="00FC0F1C"/>
    <w:rsid w:val="00FC110B"/>
    <w:rsid w:val="00FC158E"/>
    <w:rsid w:val="00FC1F8B"/>
    <w:rsid w:val="00FC2AF8"/>
    <w:rsid w:val="00FC3664"/>
    <w:rsid w:val="00FC38E7"/>
    <w:rsid w:val="00FC4364"/>
    <w:rsid w:val="00FC5485"/>
    <w:rsid w:val="00FC7680"/>
    <w:rsid w:val="00FC788B"/>
    <w:rsid w:val="00FD08EB"/>
    <w:rsid w:val="00FD267B"/>
    <w:rsid w:val="00FD2FCB"/>
    <w:rsid w:val="00FD3D3A"/>
    <w:rsid w:val="00FD54DF"/>
    <w:rsid w:val="00FD72DE"/>
    <w:rsid w:val="00FD78F3"/>
    <w:rsid w:val="00FD7EE1"/>
    <w:rsid w:val="00FE08F0"/>
    <w:rsid w:val="00FE0C04"/>
    <w:rsid w:val="00FE0FC0"/>
    <w:rsid w:val="00FE164C"/>
    <w:rsid w:val="00FE261A"/>
    <w:rsid w:val="00FE2D90"/>
    <w:rsid w:val="00FE4E9C"/>
    <w:rsid w:val="00FE640B"/>
    <w:rsid w:val="00FE7412"/>
    <w:rsid w:val="00FE7BC9"/>
    <w:rsid w:val="00FE7F5B"/>
    <w:rsid w:val="00FF0923"/>
    <w:rsid w:val="00FF1711"/>
    <w:rsid w:val="00FF1877"/>
    <w:rsid w:val="00FF1CA5"/>
    <w:rsid w:val="00FF3FCB"/>
    <w:rsid w:val="00FF49BF"/>
    <w:rsid w:val="00FF5623"/>
    <w:rsid w:val="0111ED76"/>
    <w:rsid w:val="0124D3CB"/>
    <w:rsid w:val="01336CA3"/>
    <w:rsid w:val="0142ADD9"/>
    <w:rsid w:val="019ABF10"/>
    <w:rsid w:val="01B47B87"/>
    <w:rsid w:val="01ECD130"/>
    <w:rsid w:val="01FBFFD5"/>
    <w:rsid w:val="02305CEE"/>
    <w:rsid w:val="02313F08"/>
    <w:rsid w:val="027330C8"/>
    <w:rsid w:val="0280E0A9"/>
    <w:rsid w:val="02915BAB"/>
    <w:rsid w:val="02B683D5"/>
    <w:rsid w:val="02BC2538"/>
    <w:rsid w:val="0301D97A"/>
    <w:rsid w:val="033D3BA3"/>
    <w:rsid w:val="03ADEA4C"/>
    <w:rsid w:val="041F3AB5"/>
    <w:rsid w:val="04371DB6"/>
    <w:rsid w:val="044E7CBE"/>
    <w:rsid w:val="04687915"/>
    <w:rsid w:val="04793DAC"/>
    <w:rsid w:val="0486C190"/>
    <w:rsid w:val="048B3FFB"/>
    <w:rsid w:val="0492168D"/>
    <w:rsid w:val="04B29179"/>
    <w:rsid w:val="04C0BD90"/>
    <w:rsid w:val="04C178CF"/>
    <w:rsid w:val="04CB8ED6"/>
    <w:rsid w:val="0507B712"/>
    <w:rsid w:val="0509A818"/>
    <w:rsid w:val="0597BCAF"/>
    <w:rsid w:val="05C94AE2"/>
    <w:rsid w:val="05DFFF23"/>
    <w:rsid w:val="061770A9"/>
    <w:rsid w:val="064BE9EA"/>
    <w:rsid w:val="065B6365"/>
    <w:rsid w:val="06C38B46"/>
    <w:rsid w:val="06E60209"/>
    <w:rsid w:val="06F01631"/>
    <w:rsid w:val="06F226F0"/>
    <w:rsid w:val="06F84287"/>
    <w:rsid w:val="0731E4B0"/>
    <w:rsid w:val="075EADB1"/>
    <w:rsid w:val="077687F3"/>
    <w:rsid w:val="07808E11"/>
    <w:rsid w:val="078A069F"/>
    <w:rsid w:val="0827CE1C"/>
    <w:rsid w:val="085AF557"/>
    <w:rsid w:val="08A4E396"/>
    <w:rsid w:val="08AD489A"/>
    <w:rsid w:val="08BDAEF1"/>
    <w:rsid w:val="08CB9BEC"/>
    <w:rsid w:val="08D13974"/>
    <w:rsid w:val="08FFBA7E"/>
    <w:rsid w:val="09110D6A"/>
    <w:rsid w:val="0917B9C0"/>
    <w:rsid w:val="09181636"/>
    <w:rsid w:val="09259BE9"/>
    <w:rsid w:val="096462D4"/>
    <w:rsid w:val="099AD112"/>
    <w:rsid w:val="0A2D87D5"/>
    <w:rsid w:val="0A31E16E"/>
    <w:rsid w:val="0A37B2DB"/>
    <w:rsid w:val="0A3EFECE"/>
    <w:rsid w:val="0A5E8097"/>
    <w:rsid w:val="0A62F3A6"/>
    <w:rsid w:val="0A74016E"/>
    <w:rsid w:val="0A7D0E0D"/>
    <w:rsid w:val="0A80184E"/>
    <w:rsid w:val="0AA3FC6A"/>
    <w:rsid w:val="0AD20DB8"/>
    <w:rsid w:val="0AE377CF"/>
    <w:rsid w:val="0AFA571B"/>
    <w:rsid w:val="0B00AB9B"/>
    <w:rsid w:val="0B2054F2"/>
    <w:rsid w:val="0B7A4936"/>
    <w:rsid w:val="0BF852C3"/>
    <w:rsid w:val="0C1699E2"/>
    <w:rsid w:val="0C24A197"/>
    <w:rsid w:val="0C49B5B1"/>
    <w:rsid w:val="0C4C76ED"/>
    <w:rsid w:val="0C517B03"/>
    <w:rsid w:val="0C934C1C"/>
    <w:rsid w:val="0D44FD60"/>
    <w:rsid w:val="0D5AD30E"/>
    <w:rsid w:val="0D7AC8BF"/>
    <w:rsid w:val="0D8E1FA9"/>
    <w:rsid w:val="0D9C32A7"/>
    <w:rsid w:val="0DF14103"/>
    <w:rsid w:val="0E36E722"/>
    <w:rsid w:val="0E59A793"/>
    <w:rsid w:val="0E633E61"/>
    <w:rsid w:val="0E7030E8"/>
    <w:rsid w:val="0E89FFCA"/>
    <w:rsid w:val="0E8A1C68"/>
    <w:rsid w:val="0E9F9766"/>
    <w:rsid w:val="0EA77A92"/>
    <w:rsid w:val="0EB6CEA2"/>
    <w:rsid w:val="0EB88828"/>
    <w:rsid w:val="0ED9F59B"/>
    <w:rsid w:val="0F019E46"/>
    <w:rsid w:val="0F9A0C26"/>
    <w:rsid w:val="0FC8F62D"/>
    <w:rsid w:val="0FDF44F3"/>
    <w:rsid w:val="0FE12371"/>
    <w:rsid w:val="0FE7BFAF"/>
    <w:rsid w:val="0FEEB156"/>
    <w:rsid w:val="1009681B"/>
    <w:rsid w:val="10A88029"/>
    <w:rsid w:val="10D97D0E"/>
    <w:rsid w:val="1137546D"/>
    <w:rsid w:val="119182F8"/>
    <w:rsid w:val="119A2CD7"/>
    <w:rsid w:val="11B96375"/>
    <w:rsid w:val="11E9CD63"/>
    <w:rsid w:val="12037689"/>
    <w:rsid w:val="1214C0E5"/>
    <w:rsid w:val="122C1599"/>
    <w:rsid w:val="1235A1A4"/>
    <w:rsid w:val="124C6C56"/>
    <w:rsid w:val="1254593C"/>
    <w:rsid w:val="125DB84A"/>
    <w:rsid w:val="12AE1034"/>
    <w:rsid w:val="12DB1761"/>
    <w:rsid w:val="12ECFBC7"/>
    <w:rsid w:val="12F5993F"/>
    <w:rsid w:val="131FF98A"/>
    <w:rsid w:val="13280640"/>
    <w:rsid w:val="133B182D"/>
    <w:rsid w:val="135A69EA"/>
    <w:rsid w:val="138836A8"/>
    <w:rsid w:val="13CA14CD"/>
    <w:rsid w:val="13EB56F0"/>
    <w:rsid w:val="14259322"/>
    <w:rsid w:val="1425E157"/>
    <w:rsid w:val="14715BF3"/>
    <w:rsid w:val="14E4DF41"/>
    <w:rsid w:val="1527DCF9"/>
    <w:rsid w:val="155E0C12"/>
    <w:rsid w:val="156D9073"/>
    <w:rsid w:val="15782697"/>
    <w:rsid w:val="159999A7"/>
    <w:rsid w:val="15DF3676"/>
    <w:rsid w:val="164B9E90"/>
    <w:rsid w:val="1658D2E6"/>
    <w:rsid w:val="1695ECFA"/>
    <w:rsid w:val="16DAC41D"/>
    <w:rsid w:val="16E51FC8"/>
    <w:rsid w:val="16F71A56"/>
    <w:rsid w:val="170E64D0"/>
    <w:rsid w:val="172B90FD"/>
    <w:rsid w:val="172C68D1"/>
    <w:rsid w:val="17678A33"/>
    <w:rsid w:val="17D5C477"/>
    <w:rsid w:val="17D8D307"/>
    <w:rsid w:val="18117316"/>
    <w:rsid w:val="181C47C1"/>
    <w:rsid w:val="182F459D"/>
    <w:rsid w:val="1832F119"/>
    <w:rsid w:val="1841EC2D"/>
    <w:rsid w:val="18955D9D"/>
    <w:rsid w:val="18EC48AD"/>
    <w:rsid w:val="18F197BE"/>
    <w:rsid w:val="1924CFE1"/>
    <w:rsid w:val="19B828AF"/>
    <w:rsid w:val="19BE3B11"/>
    <w:rsid w:val="1A07F90C"/>
    <w:rsid w:val="1A29D3FE"/>
    <w:rsid w:val="1A339EDC"/>
    <w:rsid w:val="1A54D4A4"/>
    <w:rsid w:val="1A7A592D"/>
    <w:rsid w:val="1A8F7686"/>
    <w:rsid w:val="1AB8A29C"/>
    <w:rsid w:val="1B148FB3"/>
    <w:rsid w:val="1B17DE63"/>
    <w:rsid w:val="1B47728E"/>
    <w:rsid w:val="1B81C903"/>
    <w:rsid w:val="1BA0B358"/>
    <w:rsid w:val="1C497EB3"/>
    <w:rsid w:val="1C77DFC2"/>
    <w:rsid w:val="1C9CBE82"/>
    <w:rsid w:val="1CD1E5B6"/>
    <w:rsid w:val="1CDE11DE"/>
    <w:rsid w:val="1CE7D04C"/>
    <w:rsid w:val="1CF9C220"/>
    <w:rsid w:val="1D434780"/>
    <w:rsid w:val="1D4F1D58"/>
    <w:rsid w:val="1D50B451"/>
    <w:rsid w:val="1D7E52DD"/>
    <w:rsid w:val="1DA0CB14"/>
    <w:rsid w:val="1DA8A81E"/>
    <w:rsid w:val="1DAD3982"/>
    <w:rsid w:val="1DFDA702"/>
    <w:rsid w:val="1E023C08"/>
    <w:rsid w:val="1E0C6B06"/>
    <w:rsid w:val="1E1A69EB"/>
    <w:rsid w:val="1E53A32B"/>
    <w:rsid w:val="1E7C0ABF"/>
    <w:rsid w:val="1E90445D"/>
    <w:rsid w:val="1EC2B454"/>
    <w:rsid w:val="1ECD6FD0"/>
    <w:rsid w:val="1EE51FB9"/>
    <w:rsid w:val="1EED5336"/>
    <w:rsid w:val="1EEEB3EC"/>
    <w:rsid w:val="1EFCBB31"/>
    <w:rsid w:val="1F098759"/>
    <w:rsid w:val="1F0A71D4"/>
    <w:rsid w:val="1F375F5F"/>
    <w:rsid w:val="1F444084"/>
    <w:rsid w:val="1FCA02BD"/>
    <w:rsid w:val="20440153"/>
    <w:rsid w:val="204E165B"/>
    <w:rsid w:val="206CB451"/>
    <w:rsid w:val="20CD4803"/>
    <w:rsid w:val="20DDC5CC"/>
    <w:rsid w:val="20EF75D9"/>
    <w:rsid w:val="20FEEC50"/>
    <w:rsid w:val="211E8E1F"/>
    <w:rsid w:val="212FA4F1"/>
    <w:rsid w:val="21833E6C"/>
    <w:rsid w:val="21892FF3"/>
    <w:rsid w:val="21E7B1F7"/>
    <w:rsid w:val="21EE8CFA"/>
    <w:rsid w:val="22320E9A"/>
    <w:rsid w:val="223E4F1C"/>
    <w:rsid w:val="224A73A6"/>
    <w:rsid w:val="2295DF74"/>
    <w:rsid w:val="22AB90F0"/>
    <w:rsid w:val="22BC5DF5"/>
    <w:rsid w:val="22D5D291"/>
    <w:rsid w:val="22E779B6"/>
    <w:rsid w:val="2319D637"/>
    <w:rsid w:val="2365C725"/>
    <w:rsid w:val="23F24275"/>
    <w:rsid w:val="2410C064"/>
    <w:rsid w:val="2438B6A8"/>
    <w:rsid w:val="2444279C"/>
    <w:rsid w:val="2446C00A"/>
    <w:rsid w:val="24649378"/>
    <w:rsid w:val="246D43C7"/>
    <w:rsid w:val="24D627FF"/>
    <w:rsid w:val="251129E4"/>
    <w:rsid w:val="251CDA49"/>
    <w:rsid w:val="254F4432"/>
    <w:rsid w:val="25790D7B"/>
    <w:rsid w:val="2602C6A1"/>
    <w:rsid w:val="260AA6F6"/>
    <w:rsid w:val="261A1021"/>
    <w:rsid w:val="261BC47B"/>
    <w:rsid w:val="266A1BDD"/>
    <w:rsid w:val="269100A6"/>
    <w:rsid w:val="26CBF073"/>
    <w:rsid w:val="26CF05BA"/>
    <w:rsid w:val="26F78902"/>
    <w:rsid w:val="26F91AE8"/>
    <w:rsid w:val="27460302"/>
    <w:rsid w:val="275DA159"/>
    <w:rsid w:val="277B5D0B"/>
    <w:rsid w:val="27DE2EA5"/>
    <w:rsid w:val="27F1F545"/>
    <w:rsid w:val="28023E62"/>
    <w:rsid w:val="2804D073"/>
    <w:rsid w:val="284A8C9B"/>
    <w:rsid w:val="2897BE2C"/>
    <w:rsid w:val="2919CB90"/>
    <w:rsid w:val="29255C90"/>
    <w:rsid w:val="29360824"/>
    <w:rsid w:val="294756D1"/>
    <w:rsid w:val="295C6797"/>
    <w:rsid w:val="29869A92"/>
    <w:rsid w:val="2989E774"/>
    <w:rsid w:val="29B4E1E2"/>
    <w:rsid w:val="29D04646"/>
    <w:rsid w:val="29D7AEB3"/>
    <w:rsid w:val="29DE08C6"/>
    <w:rsid w:val="2A0058FE"/>
    <w:rsid w:val="2A184EE5"/>
    <w:rsid w:val="2A283290"/>
    <w:rsid w:val="2A28F151"/>
    <w:rsid w:val="2A2E0556"/>
    <w:rsid w:val="2A3AF69E"/>
    <w:rsid w:val="2A7846B1"/>
    <w:rsid w:val="2A8553F9"/>
    <w:rsid w:val="2A87F0CE"/>
    <w:rsid w:val="2A95288F"/>
    <w:rsid w:val="2AC428DD"/>
    <w:rsid w:val="2AC61AAE"/>
    <w:rsid w:val="2B03DB9B"/>
    <w:rsid w:val="2B148F86"/>
    <w:rsid w:val="2B3D1296"/>
    <w:rsid w:val="2B3F30F4"/>
    <w:rsid w:val="2B575F14"/>
    <w:rsid w:val="2B601B08"/>
    <w:rsid w:val="2B8A5CDD"/>
    <w:rsid w:val="2C13B291"/>
    <w:rsid w:val="2C23CBDE"/>
    <w:rsid w:val="2C3A0394"/>
    <w:rsid w:val="2C57CE0C"/>
    <w:rsid w:val="2C61DCE1"/>
    <w:rsid w:val="2C661E21"/>
    <w:rsid w:val="2C878C60"/>
    <w:rsid w:val="2C90C96E"/>
    <w:rsid w:val="2CA21AFB"/>
    <w:rsid w:val="2CC61378"/>
    <w:rsid w:val="2D55D5EE"/>
    <w:rsid w:val="2D5A27E3"/>
    <w:rsid w:val="2D7A10D4"/>
    <w:rsid w:val="2DC87E96"/>
    <w:rsid w:val="2E09B2E8"/>
    <w:rsid w:val="2E203A0A"/>
    <w:rsid w:val="2E334B19"/>
    <w:rsid w:val="2E3565A1"/>
    <w:rsid w:val="2E591677"/>
    <w:rsid w:val="2E69CF5A"/>
    <w:rsid w:val="2E8F6740"/>
    <w:rsid w:val="2E9FB0CC"/>
    <w:rsid w:val="2ED40851"/>
    <w:rsid w:val="2F1664E7"/>
    <w:rsid w:val="2F5537DF"/>
    <w:rsid w:val="2F7365C9"/>
    <w:rsid w:val="2F917F0A"/>
    <w:rsid w:val="2FDFB4EA"/>
    <w:rsid w:val="2FFC7D1D"/>
    <w:rsid w:val="303992B1"/>
    <w:rsid w:val="3055E0EC"/>
    <w:rsid w:val="306B831D"/>
    <w:rsid w:val="30818FDC"/>
    <w:rsid w:val="30911E88"/>
    <w:rsid w:val="309FAD10"/>
    <w:rsid w:val="30B82BBF"/>
    <w:rsid w:val="30C73E73"/>
    <w:rsid w:val="30E5885E"/>
    <w:rsid w:val="312C706B"/>
    <w:rsid w:val="316A5AF2"/>
    <w:rsid w:val="320F40B3"/>
    <w:rsid w:val="32276B9D"/>
    <w:rsid w:val="32339F2C"/>
    <w:rsid w:val="3238376B"/>
    <w:rsid w:val="324A7F84"/>
    <w:rsid w:val="3251785D"/>
    <w:rsid w:val="3295C041"/>
    <w:rsid w:val="32C3CACE"/>
    <w:rsid w:val="32FC4155"/>
    <w:rsid w:val="330066DD"/>
    <w:rsid w:val="3327F356"/>
    <w:rsid w:val="333E9006"/>
    <w:rsid w:val="3345E091"/>
    <w:rsid w:val="3351A1B2"/>
    <w:rsid w:val="3352E401"/>
    <w:rsid w:val="3388419C"/>
    <w:rsid w:val="3392FD8A"/>
    <w:rsid w:val="33996FE4"/>
    <w:rsid w:val="33C79B50"/>
    <w:rsid w:val="33C9A53B"/>
    <w:rsid w:val="340C7BD9"/>
    <w:rsid w:val="341DE8BB"/>
    <w:rsid w:val="342F7D26"/>
    <w:rsid w:val="34569C7F"/>
    <w:rsid w:val="3466C6C8"/>
    <w:rsid w:val="34866BEC"/>
    <w:rsid w:val="3488F190"/>
    <w:rsid w:val="34949961"/>
    <w:rsid w:val="34A8D4E9"/>
    <w:rsid w:val="34BDEE4B"/>
    <w:rsid w:val="34E16174"/>
    <w:rsid w:val="350706F7"/>
    <w:rsid w:val="3510351D"/>
    <w:rsid w:val="353C98E2"/>
    <w:rsid w:val="35593276"/>
    <w:rsid w:val="3568A906"/>
    <w:rsid w:val="3573A479"/>
    <w:rsid w:val="359496CD"/>
    <w:rsid w:val="359F1545"/>
    <w:rsid w:val="35A814A1"/>
    <w:rsid w:val="35C12AC8"/>
    <w:rsid w:val="35F34C36"/>
    <w:rsid w:val="368A22CF"/>
    <w:rsid w:val="3697E619"/>
    <w:rsid w:val="36CEBC7E"/>
    <w:rsid w:val="36E397A6"/>
    <w:rsid w:val="37316759"/>
    <w:rsid w:val="376A2D3F"/>
    <w:rsid w:val="376A6FFB"/>
    <w:rsid w:val="3788A1B8"/>
    <w:rsid w:val="37B39024"/>
    <w:rsid w:val="37ED6981"/>
    <w:rsid w:val="3820DCB8"/>
    <w:rsid w:val="383990EE"/>
    <w:rsid w:val="3845E39F"/>
    <w:rsid w:val="3863165C"/>
    <w:rsid w:val="3893110B"/>
    <w:rsid w:val="393A1B01"/>
    <w:rsid w:val="3941A7D5"/>
    <w:rsid w:val="39E3D12A"/>
    <w:rsid w:val="3A0113E5"/>
    <w:rsid w:val="3A16322A"/>
    <w:rsid w:val="3A5887A9"/>
    <w:rsid w:val="3A58DA2A"/>
    <w:rsid w:val="3A9EDFE3"/>
    <w:rsid w:val="3ABDEC2B"/>
    <w:rsid w:val="3AFDE6A6"/>
    <w:rsid w:val="3B1490AC"/>
    <w:rsid w:val="3B2534FE"/>
    <w:rsid w:val="3B3BF739"/>
    <w:rsid w:val="3B709B21"/>
    <w:rsid w:val="3B89255B"/>
    <w:rsid w:val="3BE0D468"/>
    <w:rsid w:val="3BE71307"/>
    <w:rsid w:val="3BECF5A5"/>
    <w:rsid w:val="3C0BAD2E"/>
    <w:rsid w:val="3C160321"/>
    <w:rsid w:val="3C22643E"/>
    <w:rsid w:val="3C87474D"/>
    <w:rsid w:val="3C93D203"/>
    <w:rsid w:val="3CB30712"/>
    <w:rsid w:val="3CBA15E2"/>
    <w:rsid w:val="3CDC8974"/>
    <w:rsid w:val="3CFC4FE0"/>
    <w:rsid w:val="3D6DD429"/>
    <w:rsid w:val="3D795109"/>
    <w:rsid w:val="3D871C1B"/>
    <w:rsid w:val="3E238297"/>
    <w:rsid w:val="3E26BAD4"/>
    <w:rsid w:val="3E5FB184"/>
    <w:rsid w:val="3E9B9375"/>
    <w:rsid w:val="3EB4ADE9"/>
    <w:rsid w:val="3EE8ADAB"/>
    <w:rsid w:val="3EF56446"/>
    <w:rsid w:val="3EFD61B9"/>
    <w:rsid w:val="3EFF1CF9"/>
    <w:rsid w:val="3F78E838"/>
    <w:rsid w:val="3FA6169A"/>
    <w:rsid w:val="3FB4C9D3"/>
    <w:rsid w:val="3FE4F983"/>
    <w:rsid w:val="3FF6271B"/>
    <w:rsid w:val="3FF8E1E0"/>
    <w:rsid w:val="400F5A6D"/>
    <w:rsid w:val="40190C26"/>
    <w:rsid w:val="405C1C25"/>
    <w:rsid w:val="40693269"/>
    <w:rsid w:val="407272F6"/>
    <w:rsid w:val="4075FC88"/>
    <w:rsid w:val="40ACCFC3"/>
    <w:rsid w:val="40D65744"/>
    <w:rsid w:val="40E302E5"/>
    <w:rsid w:val="41106714"/>
    <w:rsid w:val="41115CCA"/>
    <w:rsid w:val="4111B2E1"/>
    <w:rsid w:val="4114865B"/>
    <w:rsid w:val="4141A515"/>
    <w:rsid w:val="4168A663"/>
    <w:rsid w:val="418A65B7"/>
    <w:rsid w:val="41AE60DA"/>
    <w:rsid w:val="41E915A3"/>
    <w:rsid w:val="41F6F233"/>
    <w:rsid w:val="423F6865"/>
    <w:rsid w:val="4240CE7C"/>
    <w:rsid w:val="42727F39"/>
    <w:rsid w:val="4281CDA6"/>
    <w:rsid w:val="428E1D64"/>
    <w:rsid w:val="4295D186"/>
    <w:rsid w:val="42A9765B"/>
    <w:rsid w:val="430D65F1"/>
    <w:rsid w:val="43515C67"/>
    <w:rsid w:val="43598843"/>
    <w:rsid w:val="439AA2B6"/>
    <w:rsid w:val="43C44507"/>
    <w:rsid w:val="43C69EFE"/>
    <w:rsid w:val="43DAB1EF"/>
    <w:rsid w:val="43F13985"/>
    <w:rsid w:val="4424400D"/>
    <w:rsid w:val="442D1D92"/>
    <w:rsid w:val="4430EFC1"/>
    <w:rsid w:val="4477B984"/>
    <w:rsid w:val="44E65C82"/>
    <w:rsid w:val="44EBD492"/>
    <w:rsid w:val="451B8AAB"/>
    <w:rsid w:val="4533B788"/>
    <w:rsid w:val="4556E2B2"/>
    <w:rsid w:val="4557630C"/>
    <w:rsid w:val="456F1442"/>
    <w:rsid w:val="4579EC13"/>
    <w:rsid w:val="45A04F6D"/>
    <w:rsid w:val="45CCB796"/>
    <w:rsid w:val="45ED631D"/>
    <w:rsid w:val="45F16378"/>
    <w:rsid w:val="462B1831"/>
    <w:rsid w:val="4633FFC2"/>
    <w:rsid w:val="46360BFB"/>
    <w:rsid w:val="464700F1"/>
    <w:rsid w:val="46478647"/>
    <w:rsid w:val="46496FF8"/>
    <w:rsid w:val="464FC1CD"/>
    <w:rsid w:val="4664C7CA"/>
    <w:rsid w:val="46712B7B"/>
    <w:rsid w:val="46787E06"/>
    <w:rsid w:val="46BBFC7A"/>
    <w:rsid w:val="4723F85D"/>
    <w:rsid w:val="47290F13"/>
    <w:rsid w:val="4731B797"/>
    <w:rsid w:val="47559CBC"/>
    <w:rsid w:val="47751E9D"/>
    <w:rsid w:val="47A67456"/>
    <w:rsid w:val="47C9D6D6"/>
    <w:rsid w:val="484142E1"/>
    <w:rsid w:val="485EAB4D"/>
    <w:rsid w:val="4864E35A"/>
    <w:rsid w:val="486504B1"/>
    <w:rsid w:val="48883A9C"/>
    <w:rsid w:val="48BF3F4A"/>
    <w:rsid w:val="48D4ED45"/>
    <w:rsid w:val="48E8F855"/>
    <w:rsid w:val="48F86763"/>
    <w:rsid w:val="4911CE9C"/>
    <w:rsid w:val="491A545C"/>
    <w:rsid w:val="49277934"/>
    <w:rsid w:val="4944653E"/>
    <w:rsid w:val="495899EA"/>
    <w:rsid w:val="498846C8"/>
    <w:rsid w:val="4990E91C"/>
    <w:rsid w:val="49998556"/>
    <w:rsid w:val="49BE8225"/>
    <w:rsid w:val="49C418EB"/>
    <w:rsid w:val="49C72F8A"/>
    <w:rsid w:val="49CC6B2F"/>
    <w:rsid w:val="49E03C29"/>
    <w:rsid w:val="4A06FD61"/>
    <w:rsid w:val="4A48435C"/>
    <w:rsid w:val="4A4D1CA7"/>
    <w:rsid w:val="4A5EC17A"/>
    <w:rsid w:val="4A68CF50"/>
    <w:rsid w:val="4A98D4FC"/>
    <w:rsid w:val="4AC21BC5"/>
    <w:rsid w:val="4B30C818"/>
    <w:rsid w:val="4B59AB0F"/>
    <w:rsid w:val="4BF88AA3"/>
    <w:rsid w:val="4BFEFBF9"/>
    <w:rsid w:val="4C025EF7"/>
    <w:rsid w:val="4C033C17"/>
    <w:rsid w:val="4C207BDE"/>
    <w:rsid w:val="4C499E99"/>
    <w:rsid w:val="4C6D6C55"/>
    <w:rsid w:val="4C797C21"/>
    <w:rsid w:val="4C7DE965"/>
    <w:rsid w:val="4C7F9F5D"/>
    <w:rsid w:val="4CA8CAC9"/>
    <w:rsid w:val="4CE1E4C3"/>
    <w:rsid w:val="4CE5D335"/>
    <w:rsid w:val="4CFFA36D"/>
    <w:rsid w:val="4D0FDFE8"/>
    <w:rsid w:val="4D4C372A"/>
    <w:rsid w:val="4D59E97B"/>
    <w:rsid w:val="4D5B8C73"/>
    <w:rsid w:val="4D78A300"/>
    <w:rsid w:val="4D7D0D59"/>
    <w:rsid w:val="4D887793"/>
    <w:rsid w:val="4DAC7AC8"/>
    <w:rsid w:val="4DD62EE2"/>
    <w:rsid w:val="4DD77D2A"/>
    <w:rsid w:val="4DE1AE25"/>
    <w:rsid w:val="4DF52160"/>
    <w:rsid w:val="4DF76949"/>
    <w:rsid w:val="4E061126"/>
    <w:rsid w:val="4E2410BF"/>
    <w:rsid w:val="4E2C74DF"/>
    <w:rsid w:val="4E5139B7"/>
    <w:rsid w:val="4E5AB192"/>
    <w:rsid w:val="4E665189"/>
    <w:rsid w:val="4E67C255"/>
    <w:rsid w:val="4E7AD250"/>
    <w:rsid w:val="4E8DE8A2"/>
    <w:rsid w:val="4E9785E1"/>
    <w:rsid w:val="4EC69053"/>
    <w:rsid w:val="4EE967DD"/>
    <w:rsid w:val="4EFD813C"/>
    <w:rsid w:val="4F17E04B"/>
    <w:rsid w:val="4F453D24"/>
    <w:rsid w:val="4FA745CA"/>
    <w:rsid w:val="4FC48A30"/>
    <w:rsid w:val="4FC4DCC1"/>
    <w:rsid w:val="4FCA5553"/>
    <w:rsid w:val="4FE14F3C"/>
    <w:rsid w:val="4FE88BBA"/>
    <w:rsid w:val="4FEFDCE9"/>
    <w:rsid w:val="4FF89533"/>
    <w:rsid w:val="5000780F"/>
    <w:rsid w:val="50421262"/>
    <w:rsid w:val="50B1E879"/>
    <w:rsid w:val="50D865CB"/>
    <w:rsid w:val="50F7F967"/>
    <w:rsid w:val="51A0FA61"/>
    <w:rsid w:val="51BE1634"/>
    <w:rsid w:val="51C50E01"/>
    <w:rsid w:val="51E9BBB0"/>
    <w:rsid w:val="51FA4AD7"/>
    <w:rsid w:val="51FDAA83"/>
    <w:rsid w:val="523236FC"/>
    <w:rsid w:val="52370935"/>
    <w:rsid w:val="52399D59"/>
    <w:rsid w:val="523D302C"/>
    <w:rsid w:val="525DA345"/>
    <w:rsid w:val="530F9C79"/>
    <w:rsid w:val="53717A2C"/>
    <w:rsid w:val="5387E812"/>
    <w:rsid w:val="53B7CFCF"/>
    <w:rsid w:val="53ED967F"/>
    <w:rsid w:val="541D4CCC"/>
    <w:rsid w:val="5423442B"/>
    <w:rsid w:val="542D1D42"/>
    <w:rsid w:val="543BCEE0"/>
    <w:rsid w:val="544C993F"/>
    <w:rsid w:val="549BDADA"/>
    <w:rsid w:val="54AC2327"/>
    <w:rsid w:val="54C3FB94"/>
    <w:rsid w:val="551FC26C"/>
    <w:rsid w:val="55741FE4"/>
    <w:rsid w:val="55871519"/>
    <w:rsid w:val="559FC504"/>
    <w:rsid w:val="55F46370"/>
    <w:rsid w:val="5630EA40"/>
    <w:rsid w:val="564B41D8"/>
    <w:rsid w:val="566F7DB8"/>
    <w:rsid w:val="56FA6B8D"/>
    <w:rsid w:val="5711E372"/>
    <w:rsid w:val="571568A1"/>
    <w:rsid w:val="5717CA84"/>
    <w:rsid w:val="571BB327"/>
    <w:rsid w:val="573E4498"/>
    <w:rsid w:val="57784C51"/>
    <w:rsid w:val="57912ADB"/>
    <w:rsid w:val="57C6BC1F"/>
    <w:rsid w:val="57D7323B"/>
    <w:rsid w:val="580CAF66"/>
    <w:rsid w:val="583EC963"/>
    <w:rsid w:val="5856EF28"/>
    <w:rsid w:val="590F06B7"/>
    <w:rsid w:val="59181252"/>
    <w:rsid w:val="592BBFFA"/>
    <w:rsid w:val="594C8616"/>
    <w:rsid w:val="59691AC7"/>
    <w:rsid w:val="596966D0"/>
    <w:rsid w:val="5989DE73"/>
    <w:rsid w:val="598AB32B"/>
    <w:rsid w:val="59DC19C4"/>
    <w:rsid w:val="59E6E4BA"/>
    <w:rsid w:val="59EBC522"/>
    <w:rsid w:val="59EDA299"/>
    <w:rsid w:val="5A017240"/>
    <w:rsid w:val="5A1FC394"/>
    <w:rsid w:val="5A4C5BCD"/>
    <w:rsid w:val="5A7D1D5C"/>
    <w:rsid w:val="5AEDD061"/>
    <w:rsid w:val="5B3BB676"/>
    <w:rsid w:val="5B3C4419"/>
    <w:rsid w:val="5B803B8E"/>
    <w:rsid w:val="5B8CE727"/>
    <w:rsid w:val="5B931BCA"/>
    <w:rsid w:val="5C1475ED"/>
    <w:rsid w:val="5C2B951F"/>
    <w:rsid w:val="5C8F643E"/>
    <w:rsid w:val="5CAFA049"/>
    <w:rsid w:val="5CD2F678"/>
    <w:rsid w:val="5D0498BC"/>
    <w:rsid w:val="5D208100"/>
    <w:rsid w:val="5D8EB361"/>
    <w:rsid w:val="5DC1E6B2"/>
    <w:rsid w:val="5DD79D77"/>
    <w:rsid w:val="5DDF4F67"/>
    <w:rsid w:val="5DFBEF8F"/>
    <w:rsid w:val="5E1147A6"/>
    <w:rsid w:val="5E277BAE"/>
    <w:rsid w:val="5E45BA13"/>
    <w:rsid w:val="5EBEFEB8"/>
    <w:rsid w:val="5EDDC1E7"/>
    <w:rsid w:val="5EFC25EE"/>
    <w:rsid w:val="5F00A3C1"/>
    <w:rsid w:val="5F5FC1A8"/>
    <w:rsid w:val="5F667955"/>
    <w:rsid w:val="5FAD4562"/>
    <w:rsid w:val="5FBCEF5D"/>
    <w:rsid w:val="5FD90D0B"/>
    <w:rsid w:val="5FD949A1"/>
    <w:rsid w:val="5FE07B40"/>
    <w:rsid w:val="5FEC6011"/>
    <w:rsid w:val="5FFE29DC"/>
    <w:rsid w:val="60013E07"/>
    <w:rsid w:val="6018065D"/>
    <w:rsid w:val="6075AF00"/>
    <w:rsid w:val="608906D0"/>
    <w:rsid w:val="608DA736"/>
    <w:rsid w:val="6171800E"/>
    <w:rsid w:val="617342EA"/>
    <w:rsid w:val="618605B4"/>
    <w:rsid w:val="61D5C3AA"/>
    <w:rsid w:val="61F4A8EA"/>
    <w:rsid w:val="61FABD13"/>
    <w:rsid w:val="623D1E54"/>
    <w:rsid w:val="625094DF"/>
    <w:rsid w:val="626FE40B"/>
    <w:rsid w:val="6279A113"/>
    <w:rsid w:val="628AA1D3"/>
    <w:rsid w:val="62B4E9CD"/>
    <w:rsid w:val="62C89B27"/>
    <w:rsid w:val="6301001C"/>
    <w:rsid w:val="630C59DC"/>
    <w:rsid w:val="635B2AEC"/>
    <w:rsid w:val="63724DBC"/>
    <w:rsid w:val="63A8891E"/>
    <w:rsid w:val="63AECED4"/>
    <w:rsid w:val="63CE2BD9"/>
    <w:rsid w:val="63D97F51"/>
    <w:rsid w:val="63F6F943"/>
    <w:rsid w:val="63FC60C8"/>
    <w:rsid w:val="646ECB0E"/>
    <w:rsid w:val="64B07B06"/>
    <w:rsid w:val="64C19560"/>
    <w:rsid w:val="64D407A4"/>
    <w:rsid w:val="64DD0BD1"/>
    <w:rsid w:val="64E27FA2"/>
    <w:rsid w:val="64E9CCD1"/>
    <w:rsid w:val="650140AC"/>
    <w:rsid w:val="652276C9"/>
    <w:rsid w:val="652FF649"/>
    <w:rsid w:val="6552F152"/>
    <w:rsid w:val="6565AEEC"/>
    <w:rsid w:val="657DADB7"/>
    <w:rsid w:val="65DAE1E1"/>
    <w:rsid w:val="66091B66"/>
    <w:rsid w:val="66323248"/>
    <w:rsid w:val="664712E3"/>
    <w:rsid w:val="669EFC86"/>
    <w:rsid w:val="669FE830"/>
    <w:rsid w:val="66B31F6A"/>
    <w:rsid w:val="66D255D8"/>
    <w:rsid w:val="67065D71"/>
    <w:rsid w:val="672E88F4"/>
    <w:rsid w:val="6734E5F2"/>
    <w:rsid w:val="674E4CA6"/>
    <w:rsid w:val="67518878"/>
    <w:rsid w:val="678CB5CA"/>
    <w:rsid w:val="679EF109"/>
    <w:rsid w:val="68120BEF"/>
    <w:rsid w:val="681CBBE5"/>
    <w:rsid w:val="684F091C"/>
    <w:rsid w:val="68548562"/>
    <w:rsid w:val="6863DB16"/>
    <w:rsid w:val="686DB7E2"/>
    <w:rsid w:val="688E77FF"/>
    <w:rsid w:val="68C04660"/>
    <w:rsid w:val="68CCAE03"/>
    <w:rsid w:val="68D6B346"/>
    <w:rsid w:val="69238637"/>
    <w:rsid w:val="694EE66A"/>
    <w:rsid w:val="6955201B"/>
    <w:rsid w:val="695B08B8"/>
    <w:rsid w:val="6982719D"/>
    <w:rsid w:val="69B0CACF"/>
    <w:rsid w:val="69B4AB02"/>
    <w:rsid w:val="69FB6A3E"/>
    <w:rsid w:val="6A043386"/>
    <w:rsid w:val="6A1134B6"/>
    <w:rsid w:val="6A508FB5"/>
    <w:rsid w:val="6A5B957E"/>
    <w:rsid w:val="6AB63648"/>
    <w:rsid w:val="6AFE1C42"/>
    <w:rsid w:val="6B506D1F"/>
    <w:rsid w:val="6B55F269"/>
    <w:rsid w:val="6B73B31D"/>
    <w:rsid w:val="6B76C583"/>
    <w:rsid w:val="6BA5832A"/>
    <w:rsid w:val="6BAEAFD3"/>
    <w:rsid w:val="6BCF22DB"/>
    <w:rsid w:val="6BD1DE76"/>
    <w:rsid w:val="6BDEE4C5"/>
    <w:rsid w:val="6BEFB61F"/>
    <w:rsid w:val="6BFB7AEA"/>
    <w:rsid w:val="6C5439E5"/>
    <w:rsid w:val="6C5BBFF8"/>
    <w:rsid w:val="6C6D7F40"/>
    <w:rsid w:val="6C8E2A84"/>
    <w:rsid w:val="6CA89097"/>
    <w:rsid w:val="6CAB6248"/>
    <w:rsid w:val="6CB61A65"/>
    <w:rsid w:val="6CBCF592"/>
    <w:rsid w:val="6CD9CF78"/>
    <w:rsid w:val="6CEC5CAD"/>
    <w:rsid w:val="6D0976E9"/>
    <w:rsid w:val="6D28675C"/>
    <w:rsid w:val="6D65BAF2"/>
    <w:rsid w:val="6D6AAFCD"/>
    <w:rsid w:val="6DADB965"/>
    <w:rsid w:val="6DBE7E78"/>
    <w:rsid w:val="6DD064E1"/>
    <w:rsid w:val="6DD72557"/>
    <w:rsid w:val="6DDE39E7"/>
    <w:rsid w:val="6DE15D6B"/>
    <w:rsid w:val="6DE4134D"/>
    <w:rsid w:val="6DF1E0BF"/>
    <w:rsid w:val="6DFE9953"/>
    <w:rsid w:val="6E356A48"/>
    <w:rsid w:val="6E4AC372"/>
    <w:rsid w:val="6E4F086A"/>
    <w:rsid w:val="6E5B9E4B"/>
    <w:rsid w:val="6E73092A"/>
    <w:rsid w:val="6E836E91"/>
    <w:rsid w:val="6E8FFEC1"/>
    <w:rsid w:val="6EAEDED9"/>
    <w:rsid w:val="6EBCA72F"/>
    <w:rsid w:val="6EBD6C27"/>
    <w:rsid w:val="6F5BE032"/>
    <w:rsid w:val="6F6AB554"/>
    <w:rsid w:val="6F81A155"/>
    <w:rsid w:val="6FB484EA"/>
    <w:rsid w:val="6FB7C009"/>
    <w:rsid w:val="6FBBFB7B"/>
    <w:rsid w:val="6FE6E757"/>
    <w:rsid w:val="7037B2B7"/>
    <w:rsid w:val="704257BA"/>
    <w:rsid w:val="704E4EDA"/>
    <w:rsid w:val="705395DB"/>
    <w:rsid w:val="70723310"/>
    <w:rsid w:val="70C54571"/>
    <w:rsid w:val="70E4330E"/>
    <w:rsid w:val="7145AEBC"/>
    <w:rsid w:val="71573D78"/>
    <w:rsid w:val="7180C3F1"/>
    <w:rsid w:val="718D91F7"/>
    <w:rsid w:val="71999B7F"/>
    <w:rsid w:val="719DE0A8"/>
    <w:rsid w:val="71AE1CF7"/>
    <w:rsid w:val="71CBD214"/>
    <w:rsid w:val="72049783"/>
    <w:rsid w:val="7210B189"/>
    <w:rsid w:val="722358B2"/>
    <w:rsid w:val="7236B012"/>
    <w:rsid w:val="7240E5F9"/>
    <w:rsid w:val="7260F0EC"/>
    <w:rsid w:val="72962D1A"/>
    <w:rsid w:val="72A05622"/>
    <w:rsid w:val="72B6A5D0"/>
    <w:rsid w:val="72DB3E57"/>
    <w:rsid w:val="72DE9A98"/>
    <w:rsid w:val="73033B93"/>
    <w:rsid w:val="7316F806"/>
    <w:rsid w:val="731B3DED"/>
    <w:rsid w:val="733179A6"/>
    <w:rsid w:val="734EED2C"/>
    <w:rsid w:val="7368B95F"/>
    <w:rsid w:val="736E3DDE"/>
    <w:rsid w:val="737F1FCA"/>
    <w:rsid w:val="7395CC83"/>
    <w:rsid w:val="739C4486"/>
    <w:rsid w:val="73AB116E"/>
    <w:rsid w:val="73BE0A21"/>
    <w:rsid w:val="73C0CD2B"/>
    <w:rsid w:val="73D95542"/>
    <w:rsid w:val="73EF9BFA"/>
    <w:rsid w:val="73FCC88A"/>
    <w:rsid w:val="743410AE"/>
    <w:rsid w:val="74879935"/>
    <w:rsid w:val="7513B6DA"/>
    <w:rsid w:val="75467C6D"/>
    <w:rsid w:val="75578148"/>
    <w:rsid w:val="758403C4"/>
    <w:rsid w:val="7587FE2E"/>
    <w:rsid w:val="759251C9"/>
    <w:rsid w:val="75C143DE"/>
    <w:rsid w:val="75DD3759"/>
    <w:rsid w:val="75FC40A0"/>
    <w:rsid w:val="76173FFA"/>
    <w:rsid w:val="7627ADCA"/>
    <w:rsid w:val="763B3A12"/>
    <w:rsid w:val="763DE105"/>
    <w:rsid w:val="765ED158"/>
    <w:rsid w:val="7666746F"/>
    <w:rsid w:val="766A5B27"/>
    <w:rsid w:val="76A0B459"/>
    <w:rsid w:val="76CBB630"/>
    <w:rsid w:val="76CE97F6"/>
    <w:rsid w:val="76FC289E"/>
    <w:rsid w:val="772C025C"/>
    <w:rsid w:val="7748B32C"/>
    <w:rsid w:val="7763AC8A"/>
    <w:rsid w:val="77832D92"/>
    <w:rsid w:val="778B3E85"/>
    <w:rsid w:val="77B335BB"/>
    <w:rsid w:val="77B7764C"/>
    <w:rsid w:val="77D8A09B"/>
    <w:rsid w:val="77EA1960"/>
    <w:rsid w:val="78150E25"/>
    <w:rsid w:val="784DADD3"/>
    <w:rsid w:val="78689DCF"/>
    <w:rsid w:val="790BEB32"/>
    <w:rsid w:val="7961AB95"/>
    <w:rsid w:val="79633A24"/>
    <w:rsid w:val="798E96DE"/>
    <w:rsid w:val="79A69017"/>
    <w:rsid w:val="79B2DF0C"/>
    <w:rsid w:val="79E0E83F"/>
    <w:rsid w:val="79E3B41C"/>
    <w:rsid w:val="79E775AA"/>
    <w:rsid w:val="7A149D8F"/>
    <w:rsid w:val="7A592001"/>
    <w:rsid w:val="7A8B6845"/>
    <w:rsid w:val="7AACCDEF"/>
    <w:rsid w:val="7AF36CA1"/>
    <w:rsid w:val="7B0756E5"/>
    <w:rsid w:val="7B0ADA9C"/>
    <w:rsid w:val="7B0E869C"/>
    <w:rsid w:val="7B327BB0"/>
    <w:rsid w:val="7B70B119"/>
    <w:rsid w:val="7B7B8FF7"/>
    <w:rsid w:val="7BA1114E"/>
    <w:rsid w:val="7BB9A773"/>
    <w:rsid w:val="7BBF9764"/>
    <w:rsid w:val="7C1B39AF"/>
    <w:rsid w:val="7C52343B"/>
    <w:rsid w:val="7C7B8693"/>
    <w:rsid w:val="7C7DBFF2"/>
    <w:rsid w:val="7C81C39E"/>
    <w:rsid w:val="7CA7A5FB"/>
    <w:rsid w:val="7CB7668B"/>
    <w:rsid w:val="7CD6F787"/>
    <w:rsid w:val="7CE17C57"/>
    <w:rsid w:val="7CECEB91"/>
    <w:rsid w:val="7D005E55"/>
    <w:rsid w:val="7D5EE496"/>
    <w:rsid w:val="7D6CAF2D"/>
    <w:rsid w:val="7D935A6E"/>
    <w:rsid w:val="7DB6C0D5"/>
    <w:rsid w:val="7DEA59BE"/>
    <w:rsid w:val="7DEC2E35"/>
    <w:rsid w:val="7E7D9AA1"/>
    <w:rsid w:val="7EB46D35"/>
    <w:rsid w:val="7EBA3458"/>
    <w:rsid w:val="7EED5B8C"/>
    <w:rsid w:val="7F0A11A7"/>
    <w:rsid w:val="7F182D96"/>
    <w:rsid w:val="7F5E7D45"/>
    <w:rsid w:val="7FB4B11F"/>
    <w:rsid w:val="7FEEC38F"/>
    <w:rsid w:val="7FF1B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C4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C4A"/>
    <w:pPr>
      <w:spacing w:after="120" w:line="240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EEC"/>
    <w:pPr>
      <w:keepNext/>
      <w:keepLines/>
      <w:numPr>
        <w:numId w:val="41"/>
      </w:numPr>
      <w:pBdr>
        <w:bottom w:val="single" w:sz="12" w:space="1" w:color="808080" w:themeColor="background1" w:themeShade="80"/>
      </w:pBdr>
      <w:spacing w:before="180" w:after="40"/>
      <w:outlineLvl w:val="0"/>
    </w:pPr>
    <w:rPr>
      <w:rFonts w:ascii="Aptos SemiBold" w:eastAsiaTheme="majorEastAsia" w:hAnsi="Aptos SemiBold" w:cstheme="minorHAnsi"/>
      <w:b/>
      <w:sz w:val="32"/>
      <w:szCs w:val="28"/>
    </w:rPr>
  </w:style>
  <w:style w:type="paragraph" w:styleId="Heading2">
    <w:name w:val="heading 2"/>
    <w:basedOn w:val="Normal"/>
    <w:next w:val="GMNormali2"/>
    <w:link w:val="Heading2Char"/>
    <w:uiPriority w:val="9"/>
    <w:unhideWhenUsed/>
    <w:qFormat/>
    <w:rsid w:val="001C430F"/>
    <w:pPr>
      <w:numPr>
        <w:ilvl w:val="1"/>
        <w:numId w:val="41"/>
      </w:numPr>
      <w:spacing w:before="120"/>
      <w:outlineLvl w:val="1"/>
    </w:pPr>
    <w:rPr>
      <w:rFonts w:eastAsiaTheme="majorEastAsia" w:cstheme="minorHAnsi"/>
      <w:bCs/>
      <w:szCs w:val="24"/>
    </w:rPr>
  </w:style>
  <w:style w:type="paragraph" w:styleId="Heading3">
    <w:name w:val="heading 3"/>
    <w:basedOn w:val="Normal"/>
    <w:next w:val="GMNormali3"/>
    <w:link w:val="Heading3Char"/>
    <w:uiPriority w:val="9"/>
    <w:unhideWhenUsed/>
    <w:qFormat/>
    <w:rsid w:val="001C430F"/>
    <w:pPr>
      <w:numPr>
        <w:ilvl w:val="2"/>
        <w:numId w:val="41"/>
      </w:numPr>
      <w:outlineLvl w:val="2"/>
    </w:pPr>
    <w:rPr>
      <w:rFonts w:eastAsiaTheme="majorEastAsia" w:cstheme="minorHAnsi"/>
      <w:szCs w:val="28"/>
    </w:rPr>
  </w:style>
  <w:style w:type="paragraph" w:styleId="Heading4">
    <w:name w:val="heading 4"/>
    <w:basedOn w:val="Normal"/>
    <w:next w:val="GMNormali4"/>
    <w:link w:val="Heading4Char"/>
    <w:uiPriority w:val="9"/>
    <w:unhideWhenUsed/>
    <w:qFormat/>
    <w:rsid w:val="001C430F"/>
    <w:pPr>
      <w:numPr>
        <w:ilvl w:val="3"/>
        <w:numId w:val="41"/>
      </w:numPr>
      <w:outlineLvl w:val="3"/>
    </w:pPr>
    <w:rPr>
      <w:rFonts w:eastAsiaTheme="majorEastAsia" w:cstheme="minorHAnsi"/>
      <w:iCs/>
      <w:szCs w:val="28"/>
    </w:rPr>
  </w:style>
  <w:style w:type="paragraph" w:styleId="Heading5">
    <w:name w:val="heading 5"/>
    <w:basedOn w:val="Normal"/>
    <w:next w:val="GMNormali5"/>
    <w:link w:val="Heading5Char"/>
    <w:uiPriority w:val="9"/>
    <w:unhideWhenUsed/>
    <w:qFormat/>
    <w:rsid w:val="001C430F"/>
    <w:pPr>
      <w:keepNext/>
      <w:keepLines/>
      <w:numPr>
        <w:ilvl w:val="4"/>
        <w:numId w:val="41"/>
      </w:numPr>
      <w:outlineLvl w:val="4"/>
    </w:pPr>
    <w:rPr>
      <w:rFonts w:eastAsiaTheme="majorEastAsia" w:cs="Times New Roman"/>
      <w:bCs/>
      <w:iCs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41B97"/>
    <w:pPr>
      <w:keepNext/>
      <w:keepLines/>
      <w:numPr>
        <w:ilvl w:val="5"/>
        <w:numId w:val="39"/>
      </w:numPr>
      <w:spacing w:before="40" w:after="0"/>
      <w:outlineLvl w:val="5"/>
    </w:pPr>
    <w:rPr>
      <w:rFonts w:eastAsiaTheme="majorEastAsia" w:cstheme="majorBidi"/>
      <w:b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24E98"/>
    <w:pPr>
      <w:keepNext/>
      <w:keepLines/>
      <w:numPr>
        <w:ilvl w:val="6"/>
        <w:numId w:val="3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98"/>
    <w:pPr>
      <w:keepNext/>
      <w:keepLines/>
      <w:numPr>
        <w:ilvl w:val="8"/>
        <w:numId w:val="3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98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EEC"/>
    <w:rPr>
      <w:rFonts w:ascii="Aptos SemiBold" w:eastAsiaTheme="majorEastAsia" w:hAnsi="Aptos SemiBold" w:cstheme="minorHAnsi"/>
      <w:b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430F"/>
    <w:rPr>
      <w:rFonts w:ascii="Aptos" w:eastAsiaTheme="majorEastAsia" w:hAnsi="Aptos" w:cstheme="minorHAnsi"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C430F"/>
    <w:rPr>
      <w:rFonts w:ascii="Aptos" w:eastAsiaTheme="majorEastAsia" w:hAnsi="Aptos" w:cstheme="minorHAnsi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430F"/>
    <w:rPr>
      <w:rFonts w:ascii="Aptos" w:eastAsiaTheme="majorEastAsia" w:hAnsi="Aptos" w:cstheme="minorHAnsi"/>
      <w:iCs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C430F"/>
    <w:rPr>
      <w:rFonts w:ascii="Aptos" w:eastAsiaTheme="majorEastAsia" w:hAnsi="Aptos" w:cs="Times New Roman"/>
      <w:bCs/>
      <w:iCs/>
      <w:sz w:val="24"/>
      <w:szCs w:val="28"/>
    </w:rPr>
  </w:style>
  <w:style w:type="character" w:customStyle="1" w:styleId="GMFRItalic">
    <w:name w:val="GM FR Italic"/>
    <w:uiPriority w:val="1"/>
    <w:qFormat/>
    <w:rsid w:val="00DF08E5"/>
    <w:rPr>
      <w:i/>
    </w:rPr>
  </w:style>
  <w:style w:type="character" w:customStyle="1" w:styleId="GMLeadin-color-1">
    <w:name w:val="GM Leadin-color-1"/>
    <w:uiPriority w:val="1"/>
    <w:qFormat/>
    <w:rsid w:val="004709BC"/>
    <w:rPr>
      <w:b/>
      <w:bCs/>
      <w:i/>
      <w:iCs/>
      <w:color w:val="auto"/>
    </w:rPr>
  </w:style>
  <w:style w:type="paragraph" w:customStyle="1" w:styleId="GMBullet-1">
    <w:name w:val="GM Bullet-1"/>
    <w:basedOn w:val="Normal"/>
    <w:qFormat/>
    <w:rsid w:val="000E6514"/>
    <w:pPr>
      <w:numPr>
        <w:numId w:val="21"/>
      </w:numPr>
      <w:contextualSpacing/>
    </w:pPr>
  </w:style>
  <w:style w:type="paragraph" w:customStyle="1" w:styleId="GMBullet-2-last">
    <w:name w:val="GM Bullet-2-last"/>
    <w:basedOn w:val="Normal"/>
    <w:next w:val="Normal"/>
    <w:qFormat/>
    <w:rsid w:val="0025320A"/>
    <w:pPr>
      <w:numPr>
        <w:numId w:val="12"/>
      </w:numPr>
      <w:contextualSpacing/>
    </w:pPr>
  </w:style>
  <w:style w:type="character" w:customStyle="1" w:styleId="GMLeadin-Color-2">
    <w:name w:val="GM Leadin-Color-2"/>
    <w:uiPriority w:val="1"/>
    <w:qFormat/>
    <w:rsid w:val="004709BC"/>
    <w:rPr>
      <w:b/>
      <w:bCs/>
      <w:i/>
      <w:iCs/>
      <w:color w:val="595959" w:themeColor="text1" w:themeTint="A6"/>
    </w:rPr>
  </w:style>
  <w:style w:type="paragraph" w:customStyle="1" w:styleId="GMTcl">
    <w:name w:val="GM Tcl"/>
    <w:basedOn w:val="Normal"/>
    <w:link w:val="GMTclChar"/>
    <w:qFormat/>
    <w:rsid w:val="00612A02"/>
    <w:pPr>
      <w:spacing w:before="20" w:after="20"/>
    </w:pPr>
    <w:rPr>
      <w:rFonts w:cs="Arial"/>
      <w:sz w:val="20"/>
      <w:szCs w:val="18"/>
    </w:rPr>
  </w:style>
  <w:style w:type="paragraph" w:customStyle="1" w:styleId="GMTcc">
    <w:name w:val="GM Tcc"/>
    <w:basedOn w:val="GMTcl"/>
    <w:qFormat/>
    <w:rsid w:val="004C2D89"/>
    <w:pPr>
      <w:jc w:val="center"/>
    </w:pPr>
  </w:style>
  <w:style w:type="paragraph" w:customStyle="1" w:styleId="GMTcr">
    <w:name w:val="GM Tcr"/>
    <w:basedOn w:val="GMTcl"/>
    <w:qFormat/>
    <w:rsid w:val="004C2D89"/>
    <w:pPr>
      <w:jc w:val="right"/>
    </w:pPr>
  </w:style>
  <w:style w:type="paragraph" w:customStyle="1" w:styleId="GMTcb">
    <w:name w:val="GM Tcb"/>
    <w:basedOn w:val="GMTcl"/>
    <w:qFormat/>
    <w:rsid w:val="00BC606A"/>
    <w:pPr>
      <w:numPr>
        <w:numId w:val="10"/>
      </w:numPr>
    </w:pPr>
  </w:style>
  <w:style w:type="paragraph" w:customStyle="1" w:styleId="GMTtc">
    <w:name w:val="GM Ttc"/>
    <w:basedOn w:val="GMTcl"/>
    <w:qFormat/>
    <w:rsid w:val="00AB7FCC"/>
    <w:pPr>
      <w:keepNext/>
      <w:jc w:val="center"/>
    </w:pPr>
    <w:rPr>
      <w:b/>
    </w:rPr>
  </w:style>
  <w:style w:type="table" w:customStyle="1" w:styleId="GM-SOPtable">
    <w:name w:val="GM-SOP table"/>
    <w:basedOn w:val="TableNormal"/>
    <w:uiPriority w:val="99"/>
    <w:rsid w:val="002B1A83"/>
    <w:pPr>
      <w:spacing w:after="0" w:line="240" w:lineRule="auto"/>
    </w:pPr>
    <w:rPr>
      <w:rFonts w:ascii="Aptos" w:hAnsi="Aptos"/>
      <w:sz w:val="20"/>
    </w:rPr>
    <w:tblPr>
      <w:tblStyleRowBandSize w:val="1"/>
      <w:tblBorders>
        <w:top w:val="single" w:sz="4" w:space="0" w:color="1F3864" w:themeColor="accent1" w:themeShade="80"/>
        <w:left w:val="single" w:sz="4" w:space="0" w:color="1F3864" w:themeColor="accent1" w:themeShade="80"/>
        <w:bottom w:val="single" w:sz="4" w:space="0" w:color="1F3864" w:themeColor="accent1" w:themeShade="80"/>
        <w:right w:val="single" w:sz="4" w:space="0" w:color="1F3864" w:themeColor="accent1" w:themeShade="80"/>
        <w:insideH w:val="single" w:sz="4" w:space="0" w:color="1F3864" w:themeColor="accent1" w:themeShade="80"/>
        <w:insideV w:val="single" w:sz="4" w:space="0" w:color="1F3864" w:themeColor="accent1" w:themeShade="80"/>
      </w:tblBorders>
      <w:tblCellMar>
        <w:left w:w="58" w:type="dxa"/>
        <w:right w:w="58" w:type="dxa"/>
      </w:tblCellMar>
    </w:tblPr>
    <w:tcPr>
      <w:vAlign w:val="center"/>
    </w:tcPr>
    <w:tblStylePr w:type="firstRow">
      <w:pPr>
        <w:jc w:val="center"/>
      </w:pPr>
      <w:rPr>
        <w:rFonts w:ascii="Aptos" w:hAnsi="Aptos"/>
        <w:sz w:val="20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262626" w:themeFill="text1" w:themeFillTint="D9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styleId="Header">
    <w:name w:val="header"/>
    <w:aliases w:val="GM Header"/>
    <w:basedOn w:val="Normal"/>
    <w:link w:val="HeaderChar"/>
    <w:uiPriority w:val="99"/>
    <w:unhideWhenUsed/>
    <w:rsid w:val="001B6B92"/>
    <w:pPr>
      <w:tabs>
        <w:tab w:val="left" w:pos="-720"/>
        <w:tab w:val="right" w:pos="10080"/>
      </w:tabs>
      <w:spacing w:after="20"/>
      <w:ind w:left="-1440" w:right="-1440"/>
    </w:pPr>
    <w:rPr>
      <w:color w:val="595959"/>
      <w:sz w:val="20"/>
      <w:szCs w:val="24"/>
    </w:rPr>
  </w:style>
  <w:style w:type="character" w:customStyle="1" w:styleId="HeaderChar">
    <w:name w:val="Header Char"/>
    <w:aliases w:val="GM Header Char"/>
    <w:basedOn w:val="DefaultParagraphFont"/>
    <w:link w:val="Header"/>
    <w:uiPriority w:val="99"/>
    <w:rsid w:val="001B6B92"/>
    <w:rPr>
      <w:color w:val="595959"/>
      <w:sz w:val="20"/>
      <w:szCs w:val="24"/>
    </w:rPr>
  </w:style>
  <w:style w:type="paragraph" w:styleId="Footer">
    <w:name w:val="footer"/>
    <w:aliases w:val="GM Footer"/>
    <w:basedOn w:val="Normal"/>
    <w:link w:val="FooterChar"/>
    <w:uiPriority w:val="99"/>
    <w:unhideWhenUsed/>
    <w:rsid w:val="00505A61"/>
    <w:pPr>
      <w:pBdr>
        <w:top w:val="single" w:sz="8" w:space="1" w:color="767171" w:themeColor="background2" w:themeShade="80"/>
      </w:pBdr>
      <w:tabs>
        <w:tab w:val="right" w:pos="10080"/>
      </w:tabs>
      <w:spacing w:after="60"/>
      <w:ind w:left="-720" w:right="-720"/>
    </w:pPr>
    <w:rPr>
      <w:rFonts w:ascii="Arial" w:hAnsi="Arial" w:cs="Arial"/>
      <w:noProof/>
      <w:position w:val="6"/>
    </w:rPr>
  </w:style>
  <w:style w:type="character" w:customStyle="1" w:styleId="FooterChar">
    <w:name w:val="Footer Char"/>
    <w:aliases w:val="GM Footer Char"/>
    <w:basedOn w:val="DefaultParagraphFont"/>
    <w:link w:val="Footer"/>
    <w:uiPriority w:val="99"/>
    <w:rsid w:val="00505A61"/>
    <w:rPr>
      <w:rFonts w:ascii="Arial" w:hAnsi="Arial" w:cs="Arial"/>
      <w:noProof/>
      <w:position w:val="6"/>
      <w:sz w:val="24"/>
    </w:rPr>
  </w:style>
  <w:style w:type="character" w:customStyle="1" w:styleId="GMFRBold">
    <w:name w:val="GM FR Bold"/>
    <w:uiPriority w:val="1"/>
    <w:qFormat/>
    <w:rsid w:val="00DF08E5"/>
    <w:rPr>
      <w:b/>
      <w:bCs/>
    </w:rPr>
  </w:style>
  <w:style w:type="paragraph" w:customStyle="1" w:styleId="GMTtl">
    <w:name w:val="GM Ttl"/>
    <w:basedOn w:val="GMTtc"/>
    <w:qFormat/>
    <w:rsid w:val="006C7690"/>
    <w:pPr>
      <w:jc w:val="left"/>
    </w:pPr>
  </w:style>
  <w:style w:type="paragraph" w:customStyle="1" w:styleId="GMTtr">
    <w:name w:val="GM Ttr"/>
    <w:basedOn w:val="GMTtc"/>
    <w:qFormat/>
    <w:rsid w:val="006C7690"/>
    <w:pPr>
      <w:jc w:val="right"/>
    </w:pPr>
  </w:style>
  <w:style w:type="paragraph" w:styleId="Caption">
    <w:name w:val="caption"/>
    <w:aliases w:val="GM Caption"/>
    <w:basedOn w:val="Normal"/>
    <w:next w:val="Normal"/>
    <w:link w:val="CaptionChar"/>
    <w:uiPriority w:val="35"/>
    <w:unhideWhenUsed/>
    <w:qFormat/>
    <w:rsid w:val="00C612C5"/>
    <w:pPr>
      <w:spacing w:before="40"/>
    </w:pPr>
    <w:rPr>
      <w:rFonts w:cs="Arial"/>
      <w:i/>
      <w:iCs/>
      <w:sz w:val="20"/>
      <w:szCs w:val="18"/>
    </w:rPr>
  </w:style>
  <w:style w:type="character" w:customStyle="1" w:styleId="GMCalloutforExhibits">
    <w:name w:val="GM Callout for Exhibits"/>
    <w:uiPriority w:val="1"/>
    <w:qFormat/>
    <w:rsid w:val="004709BC"/>
    <w:rPr>
      <w:i/>
      <w:iCs/>
      <w:color w:val="auto"/>
    </w:rPr>
  </w:style>
  <w:style w:type="paragraph" w:customStyle="1" w:styleId="GMGraphic">
    <w:name w:val="GM Graphic"/>
    <w:basedOn w:val="Normal"/>
    <w:uiPriority w:val="99"/>
    <w:qFormat/>
    <w:rsid w:val="004709BC"/>
    <w:pPr>
      <w:autoSpaceDE w:val="0"/>
      <w:autoSpaceDN w:val="0"/>
      <w:adjustRightInd w:val="0"/>
      <w:spacing w:before="120" w:after="0"/>
      <w:textAlignment w:val="center"/>
    </w:pPr>
    <w:rPr>
      <w:rFonts w:ascii="Comic Sans MS" w:eastAsia="Times New Roman" w:hAnsi="Comic Sans MS" w:cs="Comic Sans MS"/>
      <w:b/>
      <w:bCs/>
      <w:color w:val="7030A0"/>
    </w:rPr>
  </w:style>
  <w:style w:type="character" w:customStyle="1" w:styleId="Heading6Char">
    <w:name w:val="Heading 6 Char"/>
    <w:basedOn w:val="DefaultParagraphFont"/>
    <w:link w:val="Heading6"/>
    <w:uiPriority w:val="9"/>
    <w:rsid w:val="00041B97"/>
    <w:rPr>
      <w:rFonts w:ascii="Times New Roman" w:eastAsiaTheme="majorEastAsia" w:hAnsi="Times New Roman" w:cstheme="majorBidi"/>
      <w:b/>
      <w:i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24E9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9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9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GMtight">
    <w:name w:val="GM tight"/>
    <w:basedOn w:val="DefaultParagraphFont"/>
    <w:qFormat/>
    <w:rsid w:val="00637BBE"/>
    <w:rPr>
      <w:spacing w:val="-5"/>
    </w:rPr>
  </w:style>
  <w:style w:type="paragraph" w:customStyle="1" w:styleId="NormalBB">
    <w:name w:val="Normal BB"/>
    <w:basedOn w:val="Normal"/>
    <w:qFormat/>
    <w:rsid w:val="00967933"/>
    <w:pPr>
      <w:keepNext/>
      <w:spacing w:after="20"/>
    </w:pPr>
  </w:style>
  <w:style w:type="character" w:customStyle="1" w:styleId="CaptionChar">
    <w:name w:val="Caption Char"/>
    <w:aliases w:val="GM Caption Char"/>
    <w:basedOn w:val="DefaultParagraphFont"/>
    <w:link w:val="Caption"/>
    <w:uiPriority w:val="35"/>
    <w:rsid w:val="00C612C5"/>
    <w:rPr>
      <w:rFonts w:ascii="Calibri" w:hAnsi="Calibri" w:cs="Arial"/>
      <w:i/>
      <w:iCs/>
      <w:sz w:val="20"/>
      <w:szCs w:val="18"/>
    </w:rPr>
  </w:style>
  <w:style w:type="paragraph" w:styleId="Revision">
    <w:name w:val="Revision"/>
    <w:hidden/>
    <w:uiPriority w:val="99"/>
    <w:semiHidden/>
    <w:rsid w:val="007C251E"/>
    <w:pPr>
      <w:spacing w:after="0" w:line="240" w:lineRule="auto"/>
    </w:pPr>
    <w:rPr>
      <w:rFonts w:ascii="Times New Roman" w:hAnsi="Times New Roman"/>
    </w:rPr>
  </w:style>
  <w:style w:type="paragraph" w:customStyle="1" w:styleId="GMTcb2">
    <w:name w:val="GM Tcb2"/>
    <w:basedOn w:val="GMTcl"/>
    <w:qFormat/>
    <w:rsid w:val="00BD081D"/>
    <w:pPr>
      <w:numPr>
        <w:numId w:val="15"/>
      </w:numPr>
    </w:pPr>
  </w:style>
  <w:style w:type="paragraph" w:customStyle="1" w:styleId="GMspacer">
    <w:name w:val="GM spacer"/>
    <w:basedOn w:val="GMTcl"/>
    <w:qFormat/>
    <w:rsid w:val="00AA055D"/>
    <w:pPr>
      <w:spacing w:before="0" w:after="0"/>
    </w:pPr>
    <w:rPr>
      <w:rFonts w:ascii="Arial" w:hAnsi="Arial"/>
      <w:b/>
      <w:bCs/>
      <w:color w:val="FF0000"/>
      <w:sz w:val="4"/>
      <w:szCs w:val="4"/>
    </w:rPr>
  </w:style>
  <w:style w:type="paragraph" w:customStyle="1" w:styleId="GMNormali2">
    <w:name w:val="GM Normal i2"/>
    <w:basedOn w:val="Normal"/>
    <w:qFormat/>
    <w:rsid w:val="005C3612"/>
    <w:pPr>
      <w:ind w:left="1008"/>
    </w:pPr>
  </w:style>
  <w:style w:type="character" w:customStyle="1" w:styleId="GMTclChar">
    <w:name w:val="GM Tcl Char"/>
    <w:basedOn w:val="DefaultParagraphFont"/>
    <w:link w:val="GMTcl"/>
    <w:rsid w:val="00612A02"/>
    <w:rPr>
      <w:rFonts w:ascii="Aptos" w:hAnsi="Aptos" w:cs="Arial"/>
      <w:sz w:val="20"/>
      <w:szCs w:val="18"/>
    </w:rPr>
  </w:style>
  <w:style w:type="paragraph" w:customStyle="1" w:styleId="GMzcvrinfosmall">
    <w:name w:val="GMz cvr info small"/>
    <w:basedOn w:val="Normal"/>
    <w:qFormat/>
    <w:rsid w:val="000A2366"/>
    <w:pPr>
      <w:spacing w:after="0"/>
    </w:pPr>
  </w:style>
  <w:style w:type="paragraph" w:customStyle="1" w:styleId="GMzcvrmedcenter">
    <w:name w:val="GMz cvr med center"/>
    <w:basedOn w:val="Normal"/>
    <w:qFormat/>
    <w:rsid w:val="000A2366"/>
    <w:pPr>
      <w:jc w:val="center"/>
    </w:pPr>
    <w:rPr>
      <w:sz w:val="28"/>
      <w:szCs w:val="28"/>
    </w:rPr>
  </w:style>
  <w:style w:type="paragraph" w:customStyle="1" w:styleId="GMzcvrtitle">
    <w:name w:val="GMz cvr title"/>
    <w:basedOn w:val="Normal"/>
    <w:qFormat/>
    <w:rsid w:val="000C3958"/>
    <w:pPr>
      <w:jc w:val="center"/>
    </w:pPr>
    <w:rPr>
      <w:rFonts w:ascii="Aptos SemiBold" w:hAnsi="Aptos SemiBold"/>
      <w:sz w:val="48"/>
      <w:szCs w:val="48"/>
    </w:rPr>
  </w:style>
  <w:style w:type="paragraph" w:customStyle="1" w:styleId="GMNoNumberHeading">
    <w:name w:val="GM No Number Heading"/>
    <w:basedOn w:val="Normal"/>
    <w:qFormat/>
    <w:rsid w:val="00612A02"/>
    <w:pPr>
      <w:spacing w:before="120" w:after="0"/>
    </w:pPr>
    <w:rPr>
      <w:rFonts w:ascii="Aptos SemiBold" w:hAnsi="Aptos SemiBold"/>
      <w:sz w:val="28"/>
      <w:szCs w:val="28"/>
    </w:rPr>
  </w:style>
  <w:style w:type="character" w:customStyle="1" w:styleId="GMNotesforlater">
    <w:name w:val="GM Notes for later"/>
    <w:uiPriority w:val="1"/>
    <w:qFormat/>
    <w:rsid w:val="002B1A83"/>
    <w:rPr>
      <w:b/>
      <w:bCs/>
      <w:color w:val="5B9BD5" w:themeColor="accent5"/>
    </w:rPr>
  </w:style>
  <w:style w:type="paragraph" w:customStyle="1" w:styleId="GMNotes">
    <w:name w:val="GM Notes"/>
    <w:basedOn w:val="Normal"/>
    <w:qFormat/>
    <w:rsid w:val="00947FA6"/>
    <w:rPr>
      <w:rFonts w:ascii="Aptos Light" w:hAnsi="Aptos Light"/>
      <w:i/>
      <w:iCs/>
      <w:sz w:val="20"/>
    </w:rPr>
  </w:style>
  <w:style w:type="paragraph" w:customStyle="1" w:styleId="GMNotes5">
    <w:name w:val="GM Notes 5"/>
    <w:basedOn w:val="GMNotes2"/>
    <w:qFormat/>
    <w:rsid w:val="000E1EB2"/>
    <w:pPr>
      <w:ind w:left="4050"/>
    </w:pPr>
  </w:style>
  <w:style w:type="paragraph" w:customStyle="1" w:styleId="GMNotes2">
    <w:name w:val="GM Notes 2"/>
    <w:basedOn w:val="GMNotes"/>
    <w:qFormat/>
    <w:rsid w:val="00A12BD4"/>
    <w:pPr>
      <w:ind w:left="1008"/>
    </w:pPr>
  </w:style>
  <w:style w:type="paragraph" w:customStyle="1" w:styleId="GMNotes3">
    <w:name w:val="GM Notes 3"/>
    <w:basedOn w:val="GMNotes2"/>
    <w:qFormat/>
    <w:rsid w:val="00A609AA"/>
    <w:pPr>
      <w:ind w:left="1872"/>
    </w:pPr>
  </w:style>
  <w:style w:type="character" w:styleId="CommentReference">
    <w:name w:val="annotation reference"/>
    <w:basedOn w:val="DefaultParagraphFont"/>
    <w:uiPriority w:val="99"/>
    <w:semiHidden/>
    <w:unhideWhenUsed/>
    <w:rsid w:val="000E1E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EB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EB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E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EB2"/>
    <w:rPr>
      <w:rFonts w:ascii="Aptos" w:hAnsi="Aptos"/>
      <w:b/>
      <w:bCs/>
      <w:sz w:val="20"/>
      <w:szCs w:val="20"/>
    </w:rPr>
  </w:style>
  <w:style w:type="paragraph" w:customStyle="1" w:styleId="GMNotes4">
    <w:name w:val="GM Notes 4"/>
    <w:basedOn w:val="GMNotes2"/>
    <w:qFormat/>
    <w:rsid w:val="000E1EB2"/>
    <w:pPr>
      <w:ind w:left="2880"/>
    </w:pPr>
  </w:style>
  <w:style w:type="paragraph" w:customStyle="1" w:styleId="GMzcvrcatagory">
    <w:name w:val="GMz cvr catagory"/>
    <w:basedOn w:val="GMzcvrtitle"/>
    <w:qFormat/>
    <w:rsid w:val="006453CE"/>
    <w:pPr>
      <w:spacing w:after="0"/>
      <w:jc w:val="left"/>
    </w:pPr>
    <w:rPr>
      <w:rFonts w:ascii="Aptos" w:hAnsi="Aptos"/>
      <w:sz w:val="28"/>
      <w:szCs w:val="28"/>
    </w:rPr>
  </w:style>
  <w:style w:type="table" w:styleId="TableGrid">
    <w:name w:val="Table Grid"/>
    <w:basedOn w:val="TableNormal"/>
    <w:uiPriority w:val="39"/>
    <w:rsid w:val="00213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MBullet1i2">
    <w:name w:val="GM Bullet 1 i2"/>
    <w:basedOn w:val="Normal"/>
    <w:qFormat/>
    <w:rsid w:val="00DD046D"/>
    <w:pPr>
      <w:numPr>
        <w:numId w:val="47"/>
      </w:numPr>
      <w:contextualSpacing/>
    </w:pPr>
  </w:style>
  <w:style w:type="paragraph" w:customStyle="1" w:styleId="GMBullet1i3">
    <w:name w:val="GM Bullet 1 i3"/>
    <w:basedOn w:val="Normal"/>
    <w:qFormat/>
    <w:rsid w:val="00DD046D"/>
    <w:pPr>
      <w:numPr>
        <w:numId w:val="48"/>
      </w:numPr>
      <w:contextualSpacing/>
    </w:pPr>
  </w:style>
  <w:style w:type="paragraph" w:customStyle="1" w:styleId="GMBullet1i4">
    <w:name w:val="GM Bullet 1 i4"/>
    <w:basedOn w:val="Normal"/>
    <w:qFormat/>
    <w:rsid w:val="00DD046D"/>
    <w:pPr>
      <w:numPr>
        <w:numId w:val="49"/>
      </w:numPr>
      <w:contextualSpacing/>
    </w:pPr>
  </w:style>
  <w:style w:type="paragraph" w:customStyle="1" w:styleId="GMBullet1i5">
    <w:name w:val="GM Bullet 1 i5"/>
    <w:basedOn w:val="Normal"/>
    <w:qFormat/>
    <w:rsid w:val="00DD046D"/>
    <w:pPr>
      <w:numPr>
        <w:numId w:val="55"/>
      </w:numPr>
      <w:contextualSpacing/>
    </w:pPr>
  </w:style>
  <w:style w:type="paragraph" w:customStyle="1" w:styleId="GMNormali3">
    <w:name w:val="GM Normal i3"/>
    <w:basedOn w:val="Normal"/>
    <w:qFormat/>
    <w:rsid w:val="005C3612"/>
    <w:pPr>
      <w:ind w:left="1872"/>
    </w:pPr>
  </w:style>
  <w:style w:type="paragraph" w:customStyle="1" w:styleId="GMNormali4">
    <w:name w:val="GM Normal i4"/>
    <w:basedOn w:val="Normal"/>
    <w:qFormat/>
    <w:rsid w:val="005C3612"/>
    <w:pPr>
      <w:ind w:left="2880"/>
    </w:pPr>
  </w:style>
  <w:style w:type="paragraph" w:customStyle="1" w:styleId="GMNormali5">
    <w:name w:val="GM Normal i5"/>
    <w:basedOn w:val="Normal"/>
    <w:qFormat/>
    <w:rsid w:val="00640355"/>
    <w:pPr>
      <w:ind w:left="4176"/>
    </w:pPr>
  </w:style>
  <w:style w:type="paragraph" w:customStyle="1" w:styleId="GMNormalHanging25">
    <w:name w:val="GM Normal Hanging .25"/>
    <w:basedOn w:val="Normal"/>
    <w:qFormat/>
    <w:rsid w:val="00643137"/>
    <w:pPr>
      <w:ind w:left="360" w:hanging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741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412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FE7412"/>
  </w:style>
  <w:style w:type="paragraph" w:styleId="BlockText">
    <w:name w:val="Block Text"/>
    <w:basedOn w:val="Normal"/>
    <w:uiPriority w:val="99"/>
    <w:semiHidden/>
    <w:unhideWhenUsed/>
    <w:rsid w:val="00FE7412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FE7412"/>
  </w:style>
  <w:style w:type="character" w:customStyle="1" w:styleId="BodyTextChar">
    <w:name w:val="Body Text Char"/>
    <w:basedOn w:val="DefaultParagraphFont"/>
    <w:link w:val="BodyText"/>
    <w:uiPriority w:val="1"/>
    <w:semiHidden/>
    <w:rsid w:val="00FE7412"/>
    <w:rPr>
      <w:rFonts w:ascii="Aptos" w:hAnsi="Aptos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E741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E7412"/>
    <w:rPr>
      <w:rFonts w:ascii="Aptos" w:hAnsi="Aptos"/>
      <w:sz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E7412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E7412"/>
    <w:rPr>
      <w:rFonts w:ascii="Aptos" w:hAnsi="Aptos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E7412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E7412"/>
    <w:rPr>
      <w:rFonts w:ascii="Aptos" w:hAnsi="Aptos"/>
      <w:sz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E7412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E7412"/>
    <w:rPr>
      <w:rFonts w:ascii="Aptos" w:hAnsi="Aptos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E7412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E7412"/>
    <w:rPr>
      <w:rFonts w:ascii="Aptos" w:hAnsi="Aptos"/>
      <w:sz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E7412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E7412"/>
    <w:rPr>
      <w:rFonts w:ascii="Aptos" w:hAnsi="Aptos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E7412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E7412"/>
    <w:rPr>
      <w:rFonts w:ascii="Aptos" w:hAnsi="Aptos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FE7412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E7412"/>
    <w:rPr>
      <w:rFonts w:ascii="Aptos" w:hAnsi="Aptos"/>
      <w:sz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E7412"/>
  </w:style>
  <w:style w:type="character" w:customStyle="1" w:styleId="DateChar">
    <w:name w:val="Date Char"/>
    <w:basedOn w:val="DefaultParagraphFont"/>
    <w:link w:val="Date"/>
    <w:uiPriority w:val="99"/>
    <w:semiHidden/>
    <w:rsid w:val="00FE7412"/>
    <w:rPr>
      <w:rFonts w:ascii="Aptos" w:hAnsi="Aptos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7412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7412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E741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E7412"/>
    <w:rPr>
      <w:rFonts w:ascii="Aptos" w:hAnsi="Aptos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7412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7412"/>
    <w:rPr>
      <w:rFonts w:ascii="Aptos" w:hAnsi="Aptos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E741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E7412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E7412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E7412"/>
    <w:rPr>
      <w:rFonts w:ascii="Aptos" w:hAnsi="Aptos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E741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E7412"/>
    <w:rPr>
      <w:rFonts w:ascii="Aptos" w:hAnsi="Aptos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412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412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E7412"/>
    <w:pPr>
      <w:spacing w:after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E7412"/>
    <w:pPr>
      <w:spacing w:after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E7412"/>
    <w:pPr>
      <w:spacing w:after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E7412"/>
    <w:pPr>
      <w:spacing w:after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E7412"/>
    <w:pPr>
      <w:spacing w:after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E7412"/>
    <w:pPr>
      <w:spacing w:after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E7412"/>
    <w:pPr>
      <w:spacing w:after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E7412"/>
    <w:pPr>
      <w:spacing w:after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E7412"/>
    <w:pPr>
      <w:spacing w:after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E7412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FE741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E741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E741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E741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E741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FE7412"/>
    <w:pPr>
      <w:numPr>
        <w:numId w:val="6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E7412"/>
    <w:pPr>
      <w:numPr>
        <w:numId w:val="6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E7412"/>
    <w:pPr>
      <w:numPr>
        <w:numId w:val="6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E7412"/>
    <w:pPr>
      <w:numPr>
        <w:numId w:val="6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E7412"/>
    <w:pPr>
      <w:numPr>
        <w:numId w:val="6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E7412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E7412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E7412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E7412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E7412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FE7412"/>
    <w:pPr>
      <w:numPr>
        <w:numId w:val="6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E7412"/>
    <w:pPr>
      <w:numPr>
        <w:numId w:val="6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E7412"/>
    <w:pPr>
      <w:numPr>
        <w:numId w:val="6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E7412"/>
    <w:pPr>
      <w:numPr>
        <w:numId w:val="6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E7412"/>
    <w:pPr>
      <w:numPr>
        <w:numId w:val="70"/>
      </w:numPr>
      <w:contextualSpacing/>
    </w:pPr>
  </w:style>
  <w:style w:type="paragraph" w:styleId="ListParagraph">
    <w:name w:val="List Paragraph"/>
    <w:basedOn w:val="Normal"/>
    <w:uiPriority w:val="34"/>
    <w:qFormat/>
    <w:rsid w:val="00FE7412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FE741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E7412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E741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E741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FE7412"/>
    <w:pPr>
      <w:spacing w:after="0" w:line="240" w:lineRule="auto"/>
    </w:pPr>
    <w:rPr>
      <w:rFonts w:ascii="Aptos" w:hAnsi="Aptos"/>
      <w:sz w:val="24"/>
    </w:rPr>
  </w:style>
  <w:style w:type="paragraph" w:styleId="NormalWeb">
    <w:name w:val="Normal (Web)"/>
    <w:basedOn w:val="Normal"/>
    <w:uiPriority w:val="99"/>
    <w:semiHidden/>
    <w:unhideWhenUsed/>
    <w:rsid w:val="00FE7412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FE741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E741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E7412"/>
    <w:rPr>
      <w:rFonts w:ascii="Aptos" w:hAnsi="Aptos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E7412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E7412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E741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E7412"/>
    <w:rPr>
      <w:rFonts w:ascii="Aptos" w:hAnsi="Aptos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FE7412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E7412"/>
    <w:rPr>
      <w:rFonts w:ascii="Aptos" w:hAnsi="Aptos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E7412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E7412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FE7412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E7412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E7412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E7412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E7412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412"/>
    <w:pPr>
      <w:numPr>
        <w:numId w:val="0"/>
      </w:numPr>
      <w:pBdr>
        <w:bottom w:val="none" w:sz="0" w:space="0" w:color="auto"/>
      </w:pBdr>
      <w:spacing w:before="240" w:after="0"/>
      <w:outlineLvl w:val="9"/>
    </w:pPr>
    <w:rPr>
      <w:rFonts w:asciiTheme="majorHAnsi" w:hAnsiTheme="majorHAnsi" w:cstheme="majorBidi"/>
      <w:b w:val="0"/>
      <w:color w:val="2F5496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A0C4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A0C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8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63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2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81e733-964b-44e3-a1b7-9a6aafaa2184" xsi:nil="true"/>
    <lcf76f155ced4ddcb4097134ff3c332f xmlns="675e6c8b-169c-452b-b5f1-3bf6321d938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88CAFE796C9944B532C31D7E4E643D" ma:contentTypeVersion="12" ma:contentTypeDescription="Create a new document." ma:contentTypeScope="" ma:versionID="d69e0baf2251b69f2cc3095db18e947b">
  <xsd:schema xmlns:xsd="http://www.w3.org/2001/XMLSchema" xmlns:xs="http://www.w3.org/2001/XMLSchema" xmlns:p="http://schemas.microsoft.com/office/2006/metadata/properties" xmlns:ns2="675e6c8b-169c-452b-b5f1-3bf6321d938f" xmlns:ns3="1481e733-964b-44e3-a1b7-9a6aafaa2184" targetNamespace="http://schemas.microsoft.com/office/2006/metadata/properties" ma:root="true" ma:fieldsID="a217be3fc8360a009fa31f112af64239" ns2:_="" ns3:_="">
    <xsd:import namespace="675e6c8b-169c-452b-b5f1-3bf6321d938f"/>
    <xsd:import namespace="1481e733-964b-44e3-a1b7-9a6aafaa21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e6c8b-169c-452b-b5f1-3bf6321d93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a5fa1f-657a-466f-b237-a960dd9b08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81e733-964b-44e3-a1b7-9a6aafaa21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6b9b82-2f4f-4976-826c-c735deca86bb}" ma:internalName="TaxCatchAll" ma:showField="CatchAllData" ma:web="1481e733-964b-44e3-a1b7-9a6aafaa21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51E81F-37BA-4218-8B77-E22BE4D7AA86}">
  <ds:schemaRefs>
    <ds:schemaRef ds:uri="http://schemas.microsoft.com/office/2006/metadata/properties"/>
    <ds:schemaRef ds:uri="http://schemas.microsoft.com/office/infopath/2007/PartnerControls"/>
    <ds:schemaRef ds:uri="1481e733-964b-44e3-a1b7-9a6aafaa2184"/>
    <ds:schemaRef ds:uri="675e6c8b-169c-452b-b5f1-3bf6321d938f"/>
  </ds:schemaRefs>
</ds:datastoreItem>
</file>

<file path=customXml/itemProps2.xml><?xml version="1.0" encoding="utf-8"?>
<ds:datastoreItem xmlns:ds="http://schemas.openxmlformats.org/officeDocument/2006/customXml" ds:itemID="{A853C739-DA06-4AD3-B2A1-2D5FAF1B21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3029F8-5E82-4FB5-BD94-93EFEEFA3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5e6c8b-169c-452b-b5f1-3bf6321d938f"/>
    <ds:schemaRef ds:uri="1481e733-964b-44e3-a1b7-9a6aafaa21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77B611-C196-4ABF-92B7-484949D6F1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calculation_template</Template>
  <TotalTime>1</TotalTime>
  <Pages>4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Davis</dc:creator>
  <cp:keywords/>
  <cp:lastModifiedBy>Andy Lee</cp:lastModifiedBy>
  <cp:revision>2</cp:revision>
  <cp:lastPrinted>2025-06-23T14:38:00Z</cp:lastPrinted>
  <dcterms:created xsi:type="dcterms:W3CDTF">2026-02-09T17:03:00Z</dcterms:created>
  <dcterms:modified xsi:type="dcterms:W3CDTF">2026-02-09T17:03:00Z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d87a5c-0f5a-43f2-a5b6-162bf6517b6e_Enabled">
    <vt:lpwstr>True</vt:lpwstr>
  </property>
  <property fmtid="{D5CDD505-2E9C-101B-9397-08002B2CF9AE}" pid="3" name="MSIP_Label_40d87a5c-0f5a-43f2-a5b6-162bf6517b6e_SiteId">
    <vt:lpwstr>f9300280-65a0-46f8-a18c-a296431980f5</vt:lpwstr>
  </property>
  <property fmtid="{D5CDD505-2E9C-101B-9397-08002B2CF9AE}" pid="4" name="MSIP_Label_40d87a5c-0f5a-43f2-a5b6-162bf6517b6e_Owner">
    <vt:lpwstr>Roberto.Villalobos@macegroup.com</vt:lpwstr>
  </property>
  <property fmtid="{D5CDD505-2E9C-101B-9397-08002B2CF9AE}" pid="5" name="MSIP_Label_40d87a5c-0f5a-43f2-a5b6-162bf6517b6e_SetDate">
    <vt:lpwstr>2022-02-02T15:12:30.6891724Z</vt:lpwstr>
  </property>
  <property fmtid="{D5CDD505-2E9C-101B-9397-08002B2CF9AE}" pid="6" name="MSIP_Label_40d87a5c-0f5a-43f2-a5b6-162bf6517b6e_Name">
    <vt:lpwstr>Public</vt:lpwstr>
  </property>
  <property fmtid="{D5CDD505-2E9C-101B-9397-08002B2CF9AE}" pid="7" name="MSIP_Label_40d87a5c-0f5a-43f2-a5b6-162bf6517b6e_Application">
    <vt:lpwstr>Microsoft Azure Information Protection</vt:lpwstr>
  </property>
  <property fmtid="{D5CDD505-2E9C-101B-9397-08002B2CF9AE}" pid="8" name="MSIP_Label_40d87a5c-0f5a-43f2-a5b6-162bf6517b6e_Extended_MSFT_Method">
    <vt:lpwstr>Automatic</vt:lpwstr>
  </property>
  <property fmtid="{D5CDD505-2E9C-101B-9397-08002B2CF9AE}" pid="9" name="MSIP_Label_ff528e02-ab69-43a8-9134-6d8d1b0c706c_Enabled">
    <vt:lpwstr>True</vt:lpwstr>
  </property>
  <property fmtid="{D5CDD505-2E9C-101B-9397-08002B2CF9AE}" pid="10" name="MSIP_Label_ff528e02-ab69-43a8-9134-6d8d1b0c706c_SiteId">
    <vt:lpwstr>f9300280-65a0-46f8-a18c-a296431980f5</vt:lpwstr>
  </property>
  <property fmtid="{D5CDD505-2E9C-101B-9397-08002B2CF9AE}" pid="11" name="MSIP_Label_ff528e02-ab69-43a8-9134-6d8d1b0c706c_Owner">
    <vt:lpwstr>Roberto.Villalobos@macegroup.com</vt:lpwstr>
  </property>
  <property fmtid="{D5CDD505-2E9C-101B-9397-08002B2CF9AE}" pid="12" name="MSIP_Label_ff528e02-ab69-43a8-9134-6d8d1b0c706c_SetDate">
    <vt:lpwstr>2022-02-02T15:12:30.6891724Z</vt:lpwstr>
  </property>
  <property fmtid="{D5CDD505-2E9C-101B-9397-08002B2CF9AE}" pid="13" name="MSIP_Label_ff528e02-ab69-43a8-9134-6d8d1b0c706c_Name">
    <vt:lpwstr>Markings</vt:lpwstr>
  </property>
  <property fmtid="{D5CDD505-2E9C-101B-9397-08002B2CF9AE}" pid="14" name="MSIP_Label_ff528e02-ab69-43a8-9134-6d8d1b0c706c_Application">
    <vt:lpwstr>Microsoft Azure Information Protection</vt:lpwstr>
  </property>
  <property fmtid="{D5CDD505-2E9C-101B-9397-08002B2CF9AE}" pid="15" name="MSIP_Label_ff528e02-ab69-43a8-9134-6d8d1b0c706c_Parent">
    <vt:lpwstr>40d87a5c-0f5a-43f2-a5b6-162bf6517b6e</vt:lpwstr>
  </property>
  <property fmtid="{D5CDD505-2E9C-101B-9397-08002B2CF9AE}" pid="16" name="MSIP_Label_ff528e02-ab69-43a8-9134-6d8d1b0c706c_Extended_MSFT_Method">
    <vt:lpwstr>Automatic</vt:lpwstr>
  </property>
  <property fmtid="{D5CDD505-2E9C-101B-9397-08002B2CF9AE}" pid="17" name="Sensitivity">
    <vt:lpwstr>Public Markings</vt:lpwstr>
  </property>
  <property fmtid="{D5CDD505-2E9C-101B-9397-08002B2CF9AE}" pid="18" name="ContentTypeId">
    <vt:lpwstr>0x010100D388CAFE796C9944B532C31D7E4E643D</vt:lpwstr>
  </property>
  <property fmtid="{D5CDD505-2E9C-101B-9397-08002B2CF9AE}" pid="19" name="MediaServiceImageTags">
    <vt:lpwstr/>
  </property>
</Properties>
</file>